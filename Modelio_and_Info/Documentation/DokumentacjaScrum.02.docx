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255A9" w14:textId="5A2A6270" w:rsidR="006D1EEF" w:rsidRDefault="00016E91">
      <w:pPr>
        <w:pStyle w:val="Nagwek"/>
        <w:sectPr w:rsidR="006D1EEF">
          <w:headerReference w:type="default" r:id="rId7"/>
          <w:footerReference w:type="default" r:id="rId8"/>
          <w:pgSz w:w="11906" w:h="16838"/>
          <w:pgMar w:top="1134" w:right="1134" w:bottom="1134" w:left="1134" w:header="851" w:footer="851" w:gutter="0"/>
          <w:cols w:space="708"/>
        </w:sectPr>
      </w:pPr>
      <w:proofErr w:type="spellStart"/>
      <w:r>
        <w:t>cizzz</w:t>
      </w:r>
      <w:proofErr w:type="spellEnd"/>
    </w:p>
    <w:p w14:paraId="1D1D13DB" w14:textId="77777777" w:rsidR="006D1EEF" w:rsidRDefault="006D1EEF">
      <w:pPr>
        <w:pStyle w:val="Heading"/>
      </w:pPr>
    </w:p>
    <w:p w14:paraId="7F8F7BC4" w14:textId="77777777" w:rsidR="006D1EEF" w:rsidRDefault="00924ECA">
      <w:pPr>
        <w:pStyle w:val="Heading"/>
      </w:pPr>
      <w:r>
        <w:t>DOKUMENTACJA PROJEKTOWA</w:t>
      </w:r>
    </w:p>
    <w:p w14:paraId="3E8C0BC9" w14:textId="77777777" w:rsidR="006D1EEF" w:rsidRDefault="006D1EEF">
      <w:pPr>
        <w:pStyle w:val="Podtytu"/>
        <w:numPr>
          <w:ilvl w:val="0"/>
          <w:numId w:val="0"/>
        </w:numPr>
        <w:outlineLvl w:val="9"/>
      </w:pPr>
    </w:p>
    <w:p w14:paraId="1DACE1FB" w14:textId="77777777" w:rsidR="006D1EEF" w:rsidRDefault="00924ECA">
      <w:pPr>
        <w:pStyle w:val="Podtytu"/>
        <w:numPr>
          <w:ilvl w:val="0"/>
          <w:numId w:val="0"/>
        </w:numPr>
        <w:outlineLvl w:val="9"/>
      </w:pPr>
      <w:r>
        <w:rPr>
          <w:rFonts w:eastAsia="Times New Roman"/>
          <w:shd w:val="clear" w:color="auto" w:fill="FFFF00"/>
        </w:rPr>
        <w:t>Sklep z podzespołami elektronicznymi</w:t>
      </w:r>
    </w:p>
    <w:p w14:paraId="0C662A5C" w14:textId="77777777" w:rsidR="006D1EEF" w:rsidRDefault="006D1EEF">
      <w:pPr>
        <w:pStyle w:val="Cigy"/>
        <w:keepNext w:val="0"/>
      </w:pPr>
    </w:p>
    <w:tbl>
      <w:tblPr>
        <w:tblW w:w="5000" w:type="pct"/>
        <w:tblInd w:w="-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28"/>
        <w:gridCol w:w="7710"/>
      </w:tblGrid>
      <w:tr w:rsidR="006D1EEF" w14:paraId="6C4E858F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73CC89" w14:textId="77777777" w:rsidR="006D1EEF" w:rsidRDefault="00924ECA">
            <w:pPr>
              <w:pStyle w:val="Prostynagwektabeli"/>
            </w:pPr>
            <w:r>
              <w:t>Autorzy:</w:t>
            </w:r>
          </w:p>
        </w:tc>
        <w:tc>
          <w:tcPr>
            <w:tcW w:w="771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7A77B0" w14:textId="77777777" w:rsidR="006D1EEF" w:rsidRDefault="006D1EEF">
            <w:pPr>
              <w:pStyle w:val="Prostynagwektabeli"/>
              <w:rPr>
                <w:rFonts w:eastAsia="Times New Roman"/>
                <w:shd w:val="clear" w:color="auto" w:fill="FFFF00"/>
              </w:rPr>
            </w:pPr>
          </w:p>
        </w:tc>
      </w:tr>
      <w:tr w:rsidR="006D1EEF" w14:paraId="35C1E8A6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6AB00" w14:textId="77777777" w:rsidR="006D1EEF" w:rsidRDefault="00924ECA">
            <w:pPr>
              <w:pStyle w:val="Prostynagwektabeli"/>
            </w:pPr>
            <w:r>
              <w:t>Status:</w:t>
            </w:r>
          </w:p>
        </w:tc>
        <w:tc>
          <w:tcPr>
            <w:tcW w:w="771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BACFC7" w14:textId="77777777" w:rsidR="006D1EEF" w:rsidRDefault="00924ECA">
            <w:pPr>
              <w:pStyle w:val="Prostynagwektabeli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roboczy</w:t>
            </w:r>
          </w:p>
        </w:tc>
      </w:tr>
      <w:tr w:rsidR="006D1EEF" w14:paraId="7D2AF103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06FC99" w14:textId="77777777" w:rsidR="006D1EEF" w:rsidRDefault="00924ECA">
            <w:pPr>
              <w:pStyle w:val="Prostynagwektabeli"/>
            </w:pPr>
            <w:r>
              <w:t>Wersja:</w:t>
            </w:r>
          </w:p>
        </w:tc>
        <w:tc>
          <w:tcPr>
            <w:tcW w:w="771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1560B0" w14:textId="77777777" w:rsidR="006D1EEF" w:rsidRDefault="00924ECA">
            <w:pPr>
              <w:pStyle w:val="Prostynagwektabeli"/>
              <w:rPr>
                <w:shd w:val="clear" w:color="auto" w:fill="FFFF00"/>
              </w:rPr>
            </w:pPr>
            <w:r>
              <w:rPr>
                <w:shd w:val="clear" w:color="auto" w:fill="FFFF00"/>
              </w:rPr>
              <w:t>0.1</w:t>
            </w:r>
          </w:p>
        </w:tc>
      </w:tr>
      <w:tr w:rsidR="006D1EEF" w14:paraId="05088601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6CFF51" w14:textId="77777777" w:rsidR="006D1EEF" w:rsidRDefault="00924ECA">
            <w:pPr>
              <w:pStyle w:val="Prostynagwektabeli"/>
            </w:pPr>
            <w:r>
              <w:t>Data modyfikacji:</w:t>
            </w:r>
          </w:p>
        </w:tc>
        <w:tc>
          <w:tcPr>
            <w:tcW w:w="771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8BB0C0" w14:textId="7CC852A0" w:rsidR="006D1EEF" w:rsidRDefault="00183112">
            <w:pPr>
              <w:pStyle w:val="Prostynagwektabeli"/>
            </w:pPr>
            <w:r>
              <w:rPr>
                <w:shd w:val="clear" w:color="auto" w:fill="FFFF00"/>
              </w:rPr>
              <w:t>14.04</w:t>
            </w:r>
            <w:r w:rsidR="00924ECA">
              <w:rPr>
                <w:shd w:val="clear" w:color="auto" w:fill="FFFF00"/>
              </w:rPr>
              <w:t>.2024</w:t>
            </w:r>
          </w:p>
        </w:tc>
      </w:tr>
      <w:tr w:rsidR="006D1EEF" w14:paraId="66D2E798" w14:textId="77777777">
        <w:tblPrEx>
          <w:tblCellMar>
            <w:top w:w="0" w:type="dxa"/>
            <w:bottom w:w="0" w:type="dxa"/>
          </w:tblCellMar>
        </w:tblPrEx>
        <w:tc>
          <w:tcPr>
            <w:tcW w:w="192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097615" w14:textId="77777777" w:rsidR="006D1EEF" w:rsidRDefault="00924ECA">
            <w:pPr>
              <w:pStyle w:val="Prostynagwektabeli"/>
            </w:pPr>
            <w:r>
              <w:t>Abstrakt:</w:t>
            </w:r>
          </w:p>
        </w:tc>
        <w:tc>
          <w:tcPr>
            <w:tcW w:w="771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03D36E" w14:textId="77777777" w:rsidR="006D1EEF" w:rsidRDefault="00924ECA">
            <w:pPr>
              <w:pStyle w:val="Prostynagwektabeli"/>
            </w:pPr>
            <w:r>
              <w:t xml:space="preserve">Dokument zawiera dokumentację metodyki, wymagań oraz projekt oprogramowania dla </w:t>
            </w:r>
            <w:r>
              <w:t xml:space="preserve">systemu </w:t>
            </w:r>
            <w:r>
              <w:rPr>
                <w:rFonts w:eastAsia="Times New Roman"/>
                <w:shd w:val="clear" w:color="auto" w:fill="FFFF00"/>
              </w:rPr>
              <w:t>Sklepu z podzespołami elektronicznymi</w:t>
            </w:r>
            <w:r>
              <w:t>.</w:t>
            </w:r>
          </w:p>
        </w:tc>
      </w:tr>
    </w:tbl>
    <w:p w14:paraId="440B9ABE" w14:textId="77777777" w:rsidR="006D1EEF" w:rsidRDefault="006D1EEF">
      <w:pPr>
        <w:pStyle w:val="rdtytu"/>
      </w:pPr>
    </w:p>
    <w:p w14:paraId="0C3C53C7" w14:textId="77777777" w:rsidR="006D1EEF" w:rsidRDefault="00924ECA">
      <w:pPr>
        <w:pStyle w:val="rdtytu"/>
      </w:pPr>
      <w:r>
        <w:t>Historia zmian: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9"/>
        <w:gridCol w:w="1259"/>
        <w:gridCol w:w="2563"/>
        <w:gridCol w:w="4667"/>
      </w:tblGrid>
      <w:tr w:rsidR="006D1EEF" w14:paraId="2825D0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6AA3A" w14:textId="77777777" w:rsidR="006D1EEF" w:rsidRDefault="00924ECA">
            <w:pPr>
              <w:pStyle w:val="Prostynagwektabeli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Wersja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D17A2" w14:textId="77777777" w:rsidR="006D1EEF" w:rsidRDefault="00924ECA">
            <w:pPr>
              <w:pStyle w:val="Prostynagwektabeli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Data</w:t>
            </w:r>
          </w:p>
        </w:tc>
        <w:tc>
          <w:tcPr>
            <w:tcW w:w="256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09444" w14:textId="77777777" w:rsidR="006D1EEF" w:rsidRDefault="00924ECA">
            <w:pPr>
              <w:pStyle w:val="Prostynagwektabeli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Kto</w:t>
            </w:r>
          </w:p>
        </w:tc>
        <w:tc>
          <w:tcPr>
            <w:tcW w:w="46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4E805" w14:textId="77777777" w:rsidR="006D1EEF" w:rsidRDefault="00924ECA">
            <w:pPr>
              <w:pStyle w:val="Prostynagwektabeli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Opis</w:t>
            </w:r>
          </w:p>
        </w:tc>
      </w:tr>
      <w:tr w:rsidR="006D1EEF" w14:paraId="7D4258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0F9D6" w14:textId="77777777" w:rsidR="006D1EEF" w:rsidRDefault="00924ECA">
            <w:pPr>
              <w:pStyle w:val="Prostynagwektabeli"/>
            </w:pPr>
            <w:r>
              <w:rPr>
                <w:sz w:val="18"/>
                <w:szCs w:val="18"/>
              </w:rPr>
              <w:t>0.</w:t>
            </w:r>
            <w:r>
              <w:rPr>
                <w:rFonts w:eastAsia="Times New Roman"/>
                <w:sz w:val="18"/>
                <w:szCs w:val="18"/>
              </w:rPr>
              <w:t>1</w:t>
            </w: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D6142" w14:textId="77777777" w:rsidR="006D1EEF" w:rsidRDefault="00924ECA">
            <w:pPr>
              <w:pStyle w:val="Prostynagwektabeli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03.03.2024</w:t>
            </w: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8E4A4" w14:textId="77777777" w:rsidR="006D1EEF" w:rsidRDefault="006D1EEF">
            <w:pPr>
              <w:pStyle w:val="Prostynagwektabeli"/>
              <w:rPr>
                <w:rFonts w:eastAsia="Times New Roman"/>
                <w:shd w:val="clear" w:color="auto" w:fill="FFFF00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81BE0" w14:textId="77777777" w:rsidR="006D1EEF" w:rsidRDefault="00924ECA">
            <w:pPr>
              <w:pStyle w:val="Prostynagwektabeli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Założenie dokumentu</w:t>
            </w:r>
          </w:p>
        </w:tc>
      </w:tr>
      <w:tr w:rsidR="006D1EEF" w14:paraId="1DA9B8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3ADA9" w14:textId="54F3DDF3" w:rsidR="006D1EEF" w:rsidRDefault="00B9064D">
            <w:pPr>
              <w:pStyle w:val="Prostynagwektabeli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A251B" w14:textId="5154DA8C" w:rsidR="006D1EEF" w:rsidRDefault="00B9064D">
            <w:pPr>
              <w:pStyle w:val="Prostynagwektabeli"/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14.04.2024</w:t>
            </w: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E4843" w14:textId="6B414511" w:rsidR="006D1EEF" w:rsidRDefault="006D1EEF">
            <w:pPr>
              <w:pStyle w:val="Prostynagwektabeli"/>
              <w:snapToGrid w:val="0"/>
              <w:rPr>
                <w:rFonts w:eastAsia="Times New Roman"/>
                <w:shd w:val="clear" w:color="auto" w:fill="FFFF00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708CE" w14:textId="5E8DADBB" w:rsidR="006D1EEF" w:rsidRPr="00B9064D" w:rsidRDefault="00B9064D">
            <w:pPr>
              <w:pStyle w:val="Prostynagwektabeli"/>
              <w:snapToGrid w:val="0"/>
              <w:rPr>
                <w:sz w:val="18"/>
                <w:szCs w:val="18"/>
              </w:rPr>
            </w:pPr>
            <w:r w:rsidRPr="00B9064D">
              <w:rPr>
                <w:sz w:val="18"/>
                <w:szCs w:val="18"/>
              </w:rPr>
              <w:t>Przygotowanie rejestru produktowego i sprintów</w:t>
            </w:r>
          </w:p>
        </w:tc>
      </w:tr>
      <w:tr w:rsidR="006D1EEF" w14:paraId="5C09A9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C75FD" w14:textId="77777777" w:rsidR="006D1EEF" w:rsidRDefault="006D1EEF">
            <w:pPr>
              <w:pStyle w:val="Prostynagwektabeli"/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72F3E" w14:textId="77777777" w:rsidR="006D1EEF" w:rsidRDefault="006D1EEF">
            <w:pPr>
              <w:pStyle w:val="Prostynagwektabeli"/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C5089" w14:textId="77777777" w:rsidR="006D1EEF" w:rsidRDefault="006D1EEF">
            <w:pPr>
              <w:pStyle w:val="Prostynagwektabeli"/>
              <w:rPr>
                <w:rFonts w:eastAsia="Times New Roman"/>
                <w:shd w:val="clear" w:color="auto" w:fill="FFFF00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A9100" w14:textId="77777777" w:rsidR="006D1EEF" w:rsidRDefault="006D1EEF">
            <w:pPr>
              <w:pStyle w:val="Prostynagwektabeli"/>
              <w:rPr>
                <w:rFonts w:eastAsia="Times New Roman"/>
                <w:sz w:val="18"/>
                <w:szCs w:val="18"/>
              </w:rPr>
            </w:pPr>
          </w:p>
        </w:tc>
      </w:tr>
      <w:tr w:rsidR="006D1EEF" w14:paraId="545C5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0FC49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B6C6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326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1C2D5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06B2F4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87A91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305EA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69196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C0E71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7BAD6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ABC8E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05D9E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43B8E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DA986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61C726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2FCD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A29A8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CE74C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24392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01643D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4D289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D9103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0DF42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19F2D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5C1AC4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E850F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39CA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D1F4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5257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49F2CF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EBC296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49AB5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FDDA8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74FF2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05B13D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14FDC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15328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01420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1045D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2BED66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0350D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03BB7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CF65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42F75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637D6C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6DCC4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0190D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DFD5B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D9301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358CFB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63E82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8ED0D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ACDD0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65FFA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</w:tr>
      <w:tr w:rsidR="006D1EEF" w14:paraId="3B802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CE722" w14:textId="77777777" w:rsidR="006D1EEF" w:rsidRDefault="006D1EEF">
            <w:pPr>
              <w:pStyle w:val="Prostynagwektabeli"/>
              <w:snapToGrid w:val="0"/>
              <w:rPr>
                <w:sz w:val="18"/>
                <w:szCs w:val="18"/>
              </w:rPr>
            </w:pPr>
          </w:p>
        </w:tc>
        <w:tc>
          <w:tcPr>
            <w:tcW w:w="12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BF94A" w14:textId="77777777" w:rsidR="006D1EEF" w:rsidRDefault="006D1EEF">
            <w:pPr>
              <w:pStyle w:val="Prostynagwektabeli"/>
              <w:snapToGrid w:val="0"/>
            </w:pPr>
          </w:p>
        </w:tc>
        <w:tc>
          <w:tcPr>
            <w:tcW w:w="256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76221" w14:textId="77777777" w:rsidR="006D1EEF" w:rsidRDefault="006D1EEF">
            <w:pPr>
              <w:pStyle w:val="Prostynagwektabeli"/>
              <w:snapToGrid w:val="0"/>
            </w:pP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C4215" w14:textId="77777777" w:rsidR="006D1EEF" w:rsidRDefault="006D1EEF">
            <w:pPr>
              <w:pStyle w:val="Prostynagwektabeli"/>
              <w:snapToGrid w:val="0"/>
            </w:pPr>
          </w:p>
        </w:tc>
      </w:tr>
    </w:tbl>
    <w:p w14:paraId="3E26B68E" w14:textId="77777777" w:rsidR="006D1EEF" w:rsidRDefault="006D1EEF">
      <w:pPr>
        <w:pStyle w:val="Standard"/>
      </w:pPr>
    </w:p>
    <w:p w14:paraId="6E3647E4" w14:textId="77777777" w:rsidR="006D1EEF" w:rsidRDefault="006D1EEF">
      <w:pPr>
        <w:pStyle w:val="Standard"/>
      </w:pPr>
    </w:p>
    <w:p w14:paraId="3370DBA8" w14:textId="77777777" w:rsidR="006D1EEF" w:rsidRDefault="006D1EEF">
      <w:pPr>
        <w:pStyle w:val="Standard"/>
      </w:pPr>
    </w:p>
    <w:p w14:paraId="0BA7902E" w14:textId="77777777" w:rsidR="006D1EEF" w:rsidRDefault="00924ECA">
      <w:pPr>
        <w:pStyle w:val="Nagwek1"/>
      </w:pPr>
      <w:bookmarkStart w:id="0" w:name="BKM_76703803_D747_4aba_8DE7_65B498B7CDD9"/>
      <w:bookmarkStart w:id="1" w:name="Cel_i_zadania_systemu"/>
      <w:r>
        <w:lastRenderedPageBreak/>
        <w:t>Plan zadań w projekcie</w:t>
      </w:r>
    </w:p>
    <w:p w14:paraId="3652E783" w14:textId="77777777" w:rsidR="006D1EEF" w:rsidRDefault="00924ECA">
      <w:pPr>
        <w:pStyle w:val="Nagwek2"/>
      </w:pPr>
      <w:r>
        <w:t>Rejestr produktowy</w:t>
      </w:r>
    </w:p>
    <w:p w14:paraId="2ED9226B" w14:textId="70AD5945" w:rsidR="00C10D38" w:rsidRDefault="00C10D38">
      <w:pPr>
        <w:pStyle w:val="Standard"/>
        <w:rPr>
          <w:b/>
        </w:rPr>
      </w:pPr>
    </w:p>
    <w:p w14:paraId="454694AB" w14:textId="2187964B" w:rsidR="00C10D38" w:rsidRPr="00226720" w:rsidRDefault="00C10D38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 xml:space="preserve">User </w:t>
      </w:r>
      <w:proofErr w:type="spellStart"/>
      <w:r w:rsidRPr="00226720">
        <w:rPr>
          <w:b/>
          <w:sz w:val="24"/>
          <w:szCs w:val="24"/>
        </w:rPr>
        <w:t>stories</w:t>
      </w:r>
      <w:proofErr w:type="spellEnd"/>
      <w:r w:rsidRPr="00226720">
        <w:rPr>
          <w:b/>
          <w:sz w:val="24"/>
          <w:szCs w:val="24"/>
        </w:rPr>
        <w:t xml:space="preserve"> użytkowników: </w:t>
      </w:r>
      <w:r w:rsidR="00226720" w:rsidRPr="00226720">
        <w:rPr>
          <w:b/>
          <w:sz w:val="24"/>
          <w:szCs w:val="24"/>
        </w:rPr>
        <w:t>A</w:t>
      </w:r>
      <w:r w:rsidRPr="00226720">
        <w:rPr>
          <w:b/>
          <w:sz w:val="24"/>
          <w:szCs w:val="24"/>
        </w:rPr>
        <w:t xml:space="preserve">dministratora i </w:t>
      </w:r>
      <w:r w:rsidR="00226720" w:rsidRPr="00226720">
        <w:rPr>
          <w:b/>
          <w:sz w:val="24"/>
          <w:szCs w:val="24"/>
        </w:rPr>
        <w:t>K</w:t>
      </w:r>
      <w:r w:rsidRPr="00226720">
        <w:rPr>
          <w:b/>
          <w:sz w:val="24"/>
          <w:szCs w:val="24"/>
        </w:rPr>
        <w:t>lienta</w:t>
      </w:r>
      <w:r w:rsidR="007E13D2">
        <w:rPr>
          <w:b/>
          <w:sz w:val="24"/>
          <w:szCs w:val="24"/>
        </w:rPr>
        <w:t>.</w:t>
      </w:r>
    </w:p>
    <w:p w14:paraId="2BD5AA1F" w14:textId="77777777" w:rsidR="00C10D38" w:rsidRPr="00226720" w:rsidRDefault="00C10D38" w:rsidP="00C10D38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 xml:space="preserve">User </w:t>
      </w:r>
      <w:proofErr w:type="spellStart"/>
      <w:r w:rsidRPr="00226720">
        <w:rPr>
          <w:b/>
          <w:sz w:val="24"/>
          <w:szCs w:val="24"/>
        </w:rPr>
        <w:t>Stories</w:t>
      </w:r>
      <w:proofErr w:type="spellEnd"/>
      <w:r w:rsidRPr="00226720">
        <w:rPr>
          <w:b/>
          <w:sz w:val="24"/>
          <w:szCs w:val="24"/>
        </w:rPr>
        <w:t xml:space="preserve"> dla Administratora</w:t>
      </w:r>
    </w:p>
    <w:p w14:paraId="03F588E3" w14:textId="0FAE67E7" w:rsidR="00C10D38" w:rsidRPr="00226720" w:rsidRDefault="00C10D38" w:rsidP="00C10D38">
      <w:pPr>
        <w:pStyle w:val="Standard"/>
        <w:numPr>
          <w:ilvl w:val="0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administrator, chcę móc logować się do panelu administracyjnego, aby zarządzać sklepem.</w:t>
      </w:r>
    </w:p>
    <w:p w14:paraId="7D9118E5" w14:textId="77777777" w:rsidR="00C10D38" w:rsidRPr="00226720" w:rsidRDefault="00C10D38" w:rsidP="00C10D38">
      <w:pPr>
        <w:pStyle w:val="Standard"/>
        <w:numPr>
          <w:ilvl w:val="1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4274FE61" w14:textId="431DA218" w:rsidR="00C10D38" w:rsidRPr="00226720" w:rsidRDefault="00226720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ożliwość zalogowania się za pomocą nazwy użytkownika i hasła</w:t>
      </w:r>
      <w:r w:rsidRPr="00226720">
        <w:rPr>
          <w:bCs/>
          <w:sz w:val="24"/>
          <w:szCs w:val="24"/>
        </w:rPr>
        <w:t>;</w:t>
      </w:r>
    </w:p>
    <w:p w14:paraId="1D4FAC60" w14:textId="4C13D41C" w:rsidR="00C10D38" w:rsidRPr="00226720" w:rsidRDefault="00226720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d</w:t>
      </w:r>
      <w:r w:rsidR="00C10D38" w:rsidRPr="00226720">
        <w:rPr>
          <w:bCs/>
          <w:sz w:val="24"/>
          <w:szCs w:val="24"/>
        </w:rPr>
        <w:t>ostęp do panelu tylko po autoryzacji</w:t>
      </w:r>
      <w:r w:rsidRPr="00226720">
        <w:rPr>
          <w:bCs/>
          <w:sz w:val="24"/>
          <w:szCs w:val="24"/>
        </w:rPr>
        <w:t>;</w:t>
      </w:r>
    </w:p>
    <w:p w14:paraId="1494B040" w14:textId="4FA9D55B" w:rsidR="00C10D38" w:rsidRPr="00226720" w:rsidRDefault="00226720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</w:t>
      </w:r>
      <w:r w:rsidR="00C10D38" w:rsidRPr="00226720">
        <w:rPr>
          <w:bCs/>
          <w:sz w:val="24"/>
          <w:szCs w:val="24"/>
        </w:rPr>
        <w:t>omunikat błędu przy nieudanej próbie logowania.</w:t>
      </w:r>
    </w:p>
    <w:p w14:paraId="016CF1EB" w14:textId="30D4C922" w:rsidR="00C10D38" w:rsidRPr="00226720" w:rsidRDefault="00C10D38" w:rsidP="00C10D38">
      <w:pPr>
        <w:pStyle w:val="Standard"/>
        <w:numPr>
          <w:ilvl w:val="0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administrator, chcę zarządzać danymi produktów, aby aktualizować, dodawać lub usuwać produkty z oferty.</w:t>
      </w:r>
    </w:p>
    <w:p w14:paraId="4B896843" w14:textId="77777777" w:rsidR="00C10D38" w:rsidRPr="00226720" w:rsidRDefault="00C10D38" w:rsidP="00C10D38">
      <w:pPr>
        <w:pStyle w:val="Standard"/>
        <w:numPr>
          <w:ilvl w:val="1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7171AC67" w14:textId="376DC31D" w:rsidR="00C10D38" w:rsidRPr="00226720" w:rsidRDefault="007E13D2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ożliwość dodawania nowych produktów</w:t>
      </w:r>
      <w:r>
        <w:rPr>
          <w:bCs/>
          <w:sz w:val="24"/>
          <w:szCs w:val="24"/>
        </w:rPr>
        <w:t>;</w:t>
      </w:r>
    </w:p>
    <w:p w14:paraId="30EFDD76" w14:textId="41224D47" w:rsidR="00C10D38" w:rsidRPr="00226720" w:rsidRDefault="007E13D2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</w:t>
      </w:r>
      <w:r w:rsidR="00C10D38" w:rsidRPr="00226720">
        <w:rPr>
          <w:bCs/>
          <w:sz w:val="24"/>
          <w:szCs w:val="24"/>
        </w:rPr>
        <w:t>dycja istniejących produktów</w:t>
      </w:r>
      <w:r>
        <w:rPr>
          <w:bCs/>
          <w:sz w:val="24"/>
          <w:szCs w:val="24"/>
        </w:rPr>
        <w:t>;</w:t>
      </w:r>
    </w:p>
    <w:p w14:paraId="7D0FBD06" w14:textId="4C454319" w:rsidR="00C10D38" w:rsidRPr="00226720" w:rsidRDefault="007E13D2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u</w:t>
      </w:r>
      <w:r w:rsidR="00C10D38" w:rsidRPr="00226720">
        <w:rPr>
          <w:bCs/>
          <w:sz w:val="24"/>
          <w:szCs w:val="24"/>
        </w:rPr>
        <w:t>suwanie produktó</w:t>
      </w:r>
      <w:r>
        <w:rPr>
          <w:bCs/>
          <w:sz w:val="24"/>
          <w:szCs w:val="24"/>
        </w:rPr>
        <w:t>w;</w:t>
      </w:r>
    </w:p>
    <w:p w14:paraId="5FD3821E" w14:textId="7607E42A" w:rsidR="00C10D38" w:rsidRPr="00226720" w:rsidRDefault="007E13D2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rzeglądanie listy produktów.</w:t>
      </w:r>
    </w:p>
    <w:p w14:paraId="694003E9" w14:textId="1FD869FD" w:rsidR="00C10D38" w:rsidRPr="00226720" w:rsidRDefault="00C10D38" w:rsidP="00C10D38">
      <w:pPr>
        <w:pStyle w:val="Standard"/>
        <w:numPr>
          <w:ilvl w:val="0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Jako administrator, chcę zarządzać </w:t>
      </w:r>
      <w:r w:rsidR="007E4EFA">
        <w:rPr>
          <w:bCs/>
          <w:sz w:val="24"/>
          <w:szCs w:val="24"/>
        </w:rPr>
        <w:t xml:space="preserve">czasowymi </w:t>
      </w:r>
      <w:r w:rsidRPr="00226720">
        <w:rPr>
          <w:bCs/>
          <w:sz w:val="24"/>
          <w:szCs w:val="24"/>
        </w:rPr>
        <w:t>promocjami, aby przyciągać więcej klientów poprzez oferty specjalne.</w:t>
      </w:r>
    </w:p>
    <w:p w14:paraId="57E2F868" w14:textId="77777777" w:rsidR="00C10D38" w:rsidRPr="00226720" w:rsidRDefault="00C10D38" w:rsidP="00C10D38">
      <w:pPr>
        <w:pStyle w:val="Standard"/>
        <w:numPr>
          <w:ilvl w:val="1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396083CD" w14:textId="0113E5FC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</w:t>
      </w:r>
      <w:r w:rsidR="00C10D38" w:rsidRPr="00226720">
        <w:rPr>
          <w:bCs/>
          <w:sz w:val="24"/>
          <w:szCs w:val="24"/>
        </w:rPr>
        <w:t>worzenie nowych promocji</w:t>
      </w:r>
      <w:r>
        <w:rPr>
          <w:bCs/>
          <w:sz w:val="24"/>
          <w:szCs w:val="24"/>
        </w:rPr>
        <w:t>;</w:t>
      </w:r>
    </w:p>
    <w:p w14:paraId="46AD1707" w14:textId="7741E4A1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odyfikacja istniejących promocji</w:t>
      </w:r>
      <w:r>
        <w:rPr>
          <w:bCs/>
          <w:sz w:val="24"/>
          <w:szCs w:val="24"/>
        </w:rPr>
        <w:t>;</w:t>
      </w:r>
    </w:p>
    <w:p w14:paraId="79595349" w14:textId="661FF5AF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u</w:t>
      </w:r>
      <w:r w:rsidR="00C10D38" w:rsidRPr="00226720">
        <w:rPr>
          <w:bCs/>
          <w:sz w:val="24"/>
          <w:szCs w:val="24"/>
        </w:rPr>
        <w:t>suwanie promocji</w:t>
      </w:r>
      <w:r>
        <w:rPr>
          <w:bCs/>
          <w:sz w:val="24"/>
          <w:szCs w:val="24"/>
        </w:rPr>
        <w:t>;</w:t>
      </w:r>
    </w:p>
    <w:p w14:paraId="72DD1F5D" w14:textId="58B9C56D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rzeglądanie aktywnych promocji.</w:t>
      </w:r>
    </w:p>
    <w:p w14:paraId="0007D2ED" w14:textId="7F105A95" w:rsidR="00C10D38" w:rsidRPr="00226720" w:rsidRDefault="00C10D38" w:rsidP="00C10D38">
      <w:pPr>
        <w:pStyle w:val="Standard"/>
        <w:numPr>
          <w:ilvl w:val="0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administrator, chcę zarządzać danymi klientów, aby mieć aktualne i kompletne informacje o użytkownikach sklepu.</w:t>
      </w:r>
    </w:p>
    <w:p w14:paraId="473378A8" w14:textId="77777777" w:rsidR="00C10D38" w:rsidRPr="00226720" w:rsidRDefault="00C10D38" w:rsidP="00C10D38">
      <w:pPr>
        <w:pStyle w:val="Standard"/>
        <w:numPr>
          <w:ilvl w:val="1"/>
          <w:numId w:val="18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1CA8A578" w14:textId="33A163B8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rzeglądanie listy klientów</w:t>
      </w:r>
      <w:r>
        <w:rPr>
          <w:bCs/>
          <w:sz w:val="24"/>
          <w:szCs w:val="24"/>
        </w:rPr>
        <w:t xml:space="preserve"> i ich zakupów, generowanie raportów sprzedaży;</w:t>
      </w:r>
    </w:p>
    <w:p w14:paraId="0CE0A4F1" w14:textId="1D8CE34E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</w:t>
      </w:r>
      <w:r w:rsidR="00C10D38" w:rsidRPr="00226720">
        <w:rPr>
          <w:bCs/>
          <w:sz w:val="24"/>
          <w:szCs w:val="24"/>
        </w:rPr>
        <w:t>dycja danych klientów</w:t>
      </w:r>
      <w:r>
        <w:rPr>
          <w:bCs/>
          <w:sz w:val="24"/>
          <w:szCs w:val="24"/>
        </w:rPr>
        <w:t>;</w:t>
      </w:r>
    </w:p>
    <w:p w14:paraId="1D1D926B" w14:textId="2A5BBC48" w:rsidR="00C10D38" w:rsidRPr="00226720" w:rsidRDefault="007E4EFA" w:rsidP="00C10D38">
      <w:pPr>
        <w:pStyle w:val="Standard"/>
        <w:numPr>
          <w:ilvl w:val="2"/>
          <w:numId w:val="18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u</w:t>
      </w:r>
      <w:r w:rsidR="00C10D38" w:rsidRPr="00226720">
        <w:rPr>
          <w:bCs/>
          <w:sz w:val="24"/>
          <w:szCs w:val="24"/>
        </w:rPr>
        <w:t>suwanie klientów z systemu.</w:t>
      </w:r>
    </w:p>
    <w:p w14:paraId="326BE7EE" w14:textId="578E95BF" w:rsidR="00C10D38" w:rsidRPr="00226720" w:rsidRDefault="00C10D38">
      <w:pPr>
        <w:pStyle w:val="Standard"/>
        <w:rPr>
          <w:b/>
          <w:sz w:val="24"/>
          <w:szCs w:val="24"/>
        </w:rPr>
      </w:pPr>
    </w:p>
    <w:p w14:paraId="4E9757A5" w14:textId="77777777" w:rsidR="00C10D38" w:rsidRPr="00226720" w:rsidRDefault="00C10D38" w:rsidP="00C10D38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 xml:space="preserve">User </w:t>
      </w:r>
      <w:proofErr w:type="spellStart"/>
      <w:r w:rsidRPr="00226720">
        <w:rPr>
          <w:b/>
          <w:sz w:val="24"/>
          <w:szCs w:val="24"/>
        </w:rPr>
        <w:t>Stories</w:t>
      </w:r>
      <w:proofErr w:type="spellEnd"/>
      <w:r w:rsidRPr="00226720">
        <w:rPr>
          <w:b/>
          <w:sz w:val="24"/>
          <w:szCs w:val="24"/>
        </w:rPr>
        <w:t xml:space="preserve"> dla Klienta</w:t>
      </w:r>
    </w:p>
    <w:p w14:paraId="6394ED21" w14:textId="32B14A1D" w:rsidR="00C10D38" w:rsidRPr="00226720" w:rsidRDefault="00C10D38" w:rsidP="00A60107">
      <w:pPr>
        <w:pStyle w:val="Standard"/>
        <w:numPr>
          <w:ilvl w:val="0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klient, chcę się zalogować, aby mieć dostęp do mojego profilu i historii zakupów.</w:t>
      </w:r>
    </w:p>
    <w:p w14:paraId="6359FCBA" w14:textId="77777777" w:rsidR="00C10D38" w:rsidRPr="00226720" w:rsidRDefault="00C10D38" w:rsidP="00A60107">
      <w:pPr>
        <w:pStyle w:val="Standard"/>
        <w:numPr>
          <w:ilvl w:val="1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0E416170" w14:textId="73759AA4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ożliwość zalogowania się za pomocą e-maila i hasła</w:t>
      </w:r>
      <w:r>
        <w:rPr>
          <w:bCs/>
          <w:sz w:val="24"/>
          <w:szCs w:val="24"/>
        </w:rPr>
        <w:t>;</w:t>
      </w:r>
    </w:p>
    <w:p w14:paraId="7D43AE72" w14:textId="660E4238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p</w:t>
      </w:r>
      <w:r w:rsidR="00C10D38" w:rsidRPr="00226720">
        <w:rPr>
          <w:bCs/>
          <w:sz w:val="24"/>
          <w:szCs w:val="24"/>
        </w:rPr>
        <w:t>rzypomnienie zapomnianego hasła</w:t>
      </w:r>
      <w:r>
        <w:rPr>
          <w:bCs/>
          <w:sz w:val="24"/>
          <w:szCs w:val="24"/>
        </w:rPr>
        <w:t>;</w:t>
      </w:r>
    </w:p>
    <w:p w14:paraId="2888446D" w14:textId="01217B46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d</w:t>
      </w:r>
      <w:r w:rsidR="00C10D38" w:rsidRPr="00226720">
        <w:rPr>
          <w:bCs/>
          <w:sz w:val="24"/>
          <w:szCs w:val="24"/>
        </w:rPr>
        <w:t>ostęp do profilu tylko dla zalogowanych użytkowników.</w:t>
      </w:r>
    </w:p>
    <w:p w14:paraId="6F28BC4B" w14:textId="53D5282F" w:rsidR="00C10D38" w:rsidRPr="007E4EFA" w:rsidRDefault="00C10D38" w:rsidP="00C10D38">
      <w:pPr>
        <w:pStyle w:val="Standard"/>
        <w:numPr>
          <w:ilvl w:val="0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klient, chcę przeglądać listę produktów, aby wybrać i kupić te, które mnie interesują.</w:t>
      </w:r>
    </w:p>
    <w:p w14:paraId="08CC7C1D" w14:textId="77777777" w:rsidR="00C10D38" w:rsidRPr="00226720" w:rsidRDefault="00C10D38" w:rsidP="00A60107">
      <w:pPr>
        <w:pStyle w:val="Standard"/>
        <w:numPr>
          <w:ilvl w:val="1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27C2298C" w14:textId="29818A42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rzeglądanie listy produktów z opcjami sortowania</w:t>
      </w:r>
      <w:r w:rsidR="00226720" w:rsidRPr="00226720">
        <w:rPr>
          <w:bCs/>
          <w:sz w:val="24"/>
          <w:szCs w:val="24"/>
        </w:rPr>
        <w:t>, wyszukiwania</w:t>
      </w:r>
      <w:r w:rsidR="00C10D38" w:rsidRPr="00226720">
        <w:rPr>
          <w:bCs/>
          <w:sz w:val="24"/>
          <w:szCs w:val="24"/>
        </w:rPr>
        <w:t xml:space="preserve"> i filtrowania</w:t>
      </w:r>
      <w:r>
        <w:rPr>
          <w:bCs/>
          <w:sz w:val="24"/>
          <w:szCs w:val="24"/>
        </w:rPr>
        <w:t>;</w:t>
      </w:r>
    </w:p>
    <w:p w14:paraId="5EC09E7F" w14:textId="0BB522BE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w</w:t>
      </w:r>
      <w:r w:rsidR="00C10D38" w:rsidRPr="00226720">
        <w:rPr>
          <w:bCs/>
          <w:sz w:val="24"/>
          <w:szCs w:val="24"/>
        </w:rPr>
        <w:t>yświetlanie szczegółowych informacji o produkcie</w:t>
      </w:r>
      <w:r>
        <w:rPr>
          <w:bCs/>
          <w:sz w:val="24"/>
          <w:szCs w:val="24"/>
        </w:rPr>
        <w:t>;</w:t>
      </w:r>
    </w:p>
    <w:p w14:paraId="1E8D68A6" w14:textId="60673D3A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ożliwość dodania produktu do koszyka.</w:t>
      </w:r>
    </w:p>
    <w:p w14:paraId="0657FA7F" w14:textId="5674FDD2" w:rsidR="00C10D38" w:rsidRPr="00226720" w:rsidRDefault="00C10D38" w:rsidP="00A60107">
      <w:pPr>
        <w:pStyle w:val="Standard"/>
        <w:numPr>
          <w:ilvl w:val="0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Jako klient, chcę korzystać z koszyka, aby gromadzić produkty przed zakupem.</w:t>
      </w:r>
    </w:p>
    <w:p w14:paraId="78318BE3" w14:textId="77777777" w:rsidR="00C10D38" w:rsidRPr="00226720" w:rsidRDefault="00C10D38" w:rsidP="00A60107">
      <w:pPr>
        <w:pStyle w:val="Standard"/>
        <w:numPr>
          <w:ilvl w:val="1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1FD074AF" w14:textId="04CF961F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d</w:t>
      </w:r>
      <w:r w:rsidR="00C10D38" w:rsidRPr="00226720">
        <w:rPr>
          <w:bCs/>
          <w:sz w:val="24"/>
          <w:szCs w:val="24"/>
        </w:rPr>
        <w:t>odawanie produktów do koszyka</w:t>
      </w:r>
      <w:r>
        <w:rPr>
          <w:bCs/>
          <w:sz w:val="24"/>
          <w:szCs w:val="24"/>
        </w:rPr>
        <w:t>;</w:t>
      </w:r>
    </w:p>
    <w:p w14:paraId="1B1922BC" w14:textId="621AC856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</w:t>
      </w:r>
      <w:r w:rsidR="00C10D38" w:rsidRPr="00226720">
        <w:rPr>
          <w:bCs/>
          <w:sz w:val="24"/>
          <w:szCs w:val="24"/>
        </w:rPr>
        <w:t>odyfikacja ilości produktów w koszyku</w:t>
      </w:r>
      <w:r>
        <w:rPr>
          <w:bCs/>
          <w:sz w:val="24"/>
          <w:szCs w:val="24"/>
        </w:rPr>
        <w:t>;</w:t>
      </w:r>
    </w:p>
    <w:p w14:paraId="2E5652E0" w14:textId="29FEBCA0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u</w:t>
      </w:r>
      <w:r w:rsidR="00C10D38" w:rsidRPr="00226720">
        <w:rPr>
          <w:bCs/>
          <w:sz w:val="24"/>
          <w:szCs w:val="24"/>
        </w:rPr>
        <w:t>suwanie produktów z koszyka</w:t>
      </w:r>
      <w:r>
        <w:rPr>
          <w:bCs/>
          <w:sz w:val="24"/>
          <w:szCs w:val="24"/>
        </w:rPr>
        <w:t>;</w:t>
      </w:r>
    </w:p>
    <w:p w14:paraId="40B62747" w14:textId="3A33F51D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w</w:t>
      </w:r>
      <w:r w:rsidR="00C10D38" w:rsidRPr="00226720">
        <w:rPr>
          <w:bCs/>
          <w:sz w:val="24"/>
          <w:szCs w:val="24"/>
        </w:rPr>
        <w:t>yświetlanie sumy ceny za wszystkie produkty w koszyku.</w:t>
      </w:r>
    </w:p>
    <w:p w14:paraId="520E0065" w14:textId="6FAE9C74" w:rsidR="00C10D38" w:rsidRPr="00226720" w:rsidRDefault="00C10D38" w:rsidP="00A60107">
      <w:pPr>
        <w:pStyle w:val="Standard"/>
        <w:numPr>
          <w:ilvl w:val="0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Jako klient, chcę dokonać zakupu poprzez proces </w:t>
      </w:r>
      <w:r w:rsidR="007E4EFA">
        <w:rPr>
          <w:bCs/>
          <w:sz w:val="24"/>
          <w:szCs w:val="24"/>
        </w:rPr>
        <w:t>złożenia zamówienia</w:t>
      </w:r>
      <w:r w:rsidRPr="00226720">
        <w:rPr>
          <w:bCs/>
          <w:sz w:val="24"/>
          <w:szCs w:val="24"/>
        </w:rPr>
        <w:t>.</w:t>
      </w:r>
    </w:p>
    <w:p w14:paraId="7E31F7F5" w14:textId="77777777" w:rsidR="00C10D38" w:rsidRPr="00226720" w:rsidRDefault="00C10D38" w:rsidP="00A60107">
      <w:pPr>
        <w:pStyle w:val="Standard"/>
        <w:numPr>
          <w:ilvl w:val="1"/>
          <w:numId w:val="19"/>
        </w:numPr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>Kryteria akceptacji:</w:t>
      </w:r>
    </w:p>
    <w:p w14:paraId="2AD6586B" w14:textId="44227012" w:rsidR="007E4EFA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złożenie zamówienia;</w:t>
      </w:r>
    </w:p>
    <w:p w14:paraId="5E0266F7" w14:textId="1A8CE914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odanie danych do wysyłki</w:t>
      </w:r>
      <w:r>
        <w:rPr>
          <w:bCs/>
          <w:sz w:val="24"/>
          <w:szCs w:val="24"/>
        </w:rPr>
        <w:t>;</w:t>
      </w:r>
    </w:p>
    <w:p w14:paraId="1D350067" w14:textId="7368CF0C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w</w:t>
      </w:r>
      <w:r w:rsidR="00C10D38" w:rsidRPr="00226720">
        <w:rPr>
          <w:bCs/>
          <w:sz w:val="24"/>
          <w:szCs w:val="24"/>
        </w:rPr>
        <w:t>ybór metody płatności</w:t>
      </w:r>
      <w:r>
        <w:rPr>
          <w:bCs/>
          <w:sz w:val="24"/>
          <w:szCs w:val="24"/>
        </w:rPr>
        <w:t>;</w:t>
      </w:r>
    </w:p>
    <w:p w14:paraId="14139309" w14:textId="0CF43696" w:rsidR="00C10D38" w:rsidRPr="00226720" w:rsidRDefault="007E4EFA" w:rsidP="00A60107">
      <w:pPr>
        <w:pStyle w:val="Standard"/>
        <w:numPr>
          <w:ilvl w:val="2"/>
          <w:numId w:val="1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</w:t>
      </w:r>
      <w:r w:rsidR="00C10D38" w:rsidRPr="00226720">
        <w:rPr>
          <w:bCs/>
          <w:sz w:val="24"/>
          <w:szCs w:val="24"/>
        </w:rPr>
        <w:t>otwierdzenie zamówienia i otrzymanie potwierdzenia mailem.</w:t>
      </w:r>
    </w:p>
    <w:p w14:paraId="0F69592C" w14:textId="77777777" w:rsidR="00C10D38" w:rsidRPr="00226720" w:rsidRDefault="00C10D38">
      <w:pPr>
        <w:pStyle w:val="Standard"/>
        <w:rPr>
          <w:b/>
          <w:sz w:val="24"/>
          <w:szCs w:val="24"/>
        </w:rPr>
      </w:pPr>
    </w:p>
    <w:p w14:paraId="25886C46" w14:textId="5B0A3A50" w:rsidR="006D1EEF" w:rsidRPr="00226720" w:rsidRDefault="00924ECA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Sprint 1</w:t>
      </w:r>
    </w:p>
    <w:p w14:paraId="39BBB51F" w14:textId="1DE1DED5" w:rsidR="002160EB" w:rsidRPr="00226720" w:rsidRDefault="002160EB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 xml:space="preserve">Cel: </w:t>
      </w:r>
      <w:r w:rsidR="001A3C1C" w:rsidRPr="00226720">
        <w:rPr>
          <w:b/>
          <w:sz w:val="24"/>
          <w:szCs w:val="24"/>
        </w:rPr>
        <w:t>k</w:t>
      </w:r>
      <w:r w:rsidRPr="00226720">
        <w:rPr>
          <w:b/>
          <w:sz w:val="24"/>
          <w:szCs w:val="24"/>
        </w:rPr>
        <w:t>onfiguracja środowiska pracy i stworzenie szkieletu aplikacji.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6"/>
        <w:gridCol w:w="5559"/>
        <w:gridCol w:w="1713"/>
        <w:gridCol w:w="990"/>
      </w:tblGrid>
      <w:tr w:rsidR="006D1EEF" w:rsidRPr="00226720" w14:paraId="520E5D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E918B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Przypadek użycia</w:t>
            </w:r>
          </w:p>
        </w:tc>
        <w:tc>
          <w:tcPr>
            <w:tcW w:w="5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272B7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Nazwa</w:t>
            </w:r>
          </w:p>
        </w:tc>
        <w:tc>
          <w:tcPr>
            <w:tcW w:w="171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79BA4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Priorytet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AAF27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Ilość godzin</w:t>
            </w:r>
          </w:p>
        </w:tc>
      </w:tr>
      <w:tr w:rsidR="006D1EEF" w:rsidRPr="00226720" w14:paraId="066DA3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65AB3" w14:textId="133BF284" w:rsidR="006D1EEF" w:rsidRPr="00226720" w:rsidRDefault="00B547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PU01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269A8" w14:textId="61B7319C" w:rsidR="006D1EEF" w:rsidRPr="00226720" w:rsidRDefault="00924EC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Przygotowanie środowiska</w:t>
            </w:r>
            <w:r w:rsidR="001A3C1C"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deweloperskiego i narzędziowego dla zespołu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C29B3" w14:textId="77777777" w:rsidR="006D1EEF" w:rsidRPr="00332AF1" w:rsidRDefault="00924ECA" w:rsidP="00332AF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Bardzo 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87F70" w14:textId="0E98A98E" w:rsidR="006D1EEF" w:rsidRPr="00226720" w:rsidRDefault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6D1EEF" w:rsidRPr="00226720" w14:paraId="277300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83914" w14:textId="35FD4F8F" w:rsidR="006D1EEF" w:rsidRPr="00226720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PU0</w:t>
            </w:r>
            <w:r w:rsidR="00B547B0"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2730E" w14:textId="64E6FCB5" w:rsidR="006D1EEF" w:rsidRPr="00226720" w:rsidRDefault="001A3C1C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Projektowanie architektury systemu i bazy danych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4C22A" w14:textId="77777777" w:rsidR="006D1EEF" w:rsidRPr="00332AF1" w:rsidRDefault="00924ECA" w:rsidP="00332AF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9BC8B" w14:textId="53EE4670" w:rsidR="006D1EEF" w:rsidRPr="00226720" w:rsidRDefault="001A3C1C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A3C1C" w:rsidRPr="00226720" w14:paraId="35B256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77B8A" w14:textId="64BDF04C" w:rsidR="001A3C1C" w:rsidRPr="00226720" w:rsidRDefault="001A3C1C" w:rsidP="001A3C1C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PU0</w:t>
            </w:r>
            <w:r w:rsidR="00B547B0" w:rsidRPr="002267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AFEC7" w14:textId="3D7F68C5" w:rsidR="001A3C1C" w:rsidRPr="00226720" w:rsidRDefault="001A3C1C" w:rsidP="001A3C1C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Logowanie administratora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CE120" w14:textId="48F2183D" w:rsidR="001A3C1C" w:rsidRPr="00332AF1" w:rsidRDefault="006062BF" w:rsidP="00332AF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Bardzo </w:t>
            </w:r>
            <w:r w:rsidR="001A3C1C"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56862" w14:textId="09BF72CF" w:rsidR="001A3C1C" w:rsidRPr="00226720" w:rsidRDefault="001A3C1C" w:rsidP="001A3C1C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A3C1C" w:rsidRPr="00226720" w14:paraId="6FD127E1" w14:textId="77777777">
        <w:tblPrEx>
          <w:tblCellMar>
            <w:top w:w="0" w:type="dxa"/>
            <w:bottom w:w="0" w:type="dxa"/>
          </w:tblCellMar>
        </w:tblPrEx>
        <w:trPr>
          <w:cantSplit/>
          <w:trHeight w:val="112"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A246A" w14:textId="6F516630" w:rsidR="001A3C1C" w:rsidRPr="00226720" w:rsidRDefault="001A3C1C" w:rsidP="001A3C1C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PU0</w:t>
            </w:r>
            <w:r w:rsidR="00B547B0" w:rsidRPr="002267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3B3BA" w14:textId="3AB49C9C" w:rsidR="001A3C1C" w:rsidRPr="00226720" w:rsidRDefault="000A31E8" w:rsidP="001A3C1C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Rejestracja i logowanie </w:t>
            </w:r>
            <w:r w:rsidR="001A3C1C" w:rsidRPr="00226720">
              <w:rPr>
                <w:rFonts w:ascii="Times New Roman" w:hAnsi="Times New Roman" w:cs="Times New Roman"/>
                <w:sz w:val="24"/>
                <w:szCs w:val="24"/>
              </w:rPr>
              <w:t>klienta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2A969" w14:textId="1A1CD3E0" w:rsidR="001A3C1C" w:rsidRPr="00332AF1" w:rsidRDefault="001A3C1C" w:rsidP="001A3C1C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9D586" w14:textId="2ADBCF04" w:rsidR="001A3C1C" w:rsidRPr="00226720" w:rsidRDefault="001A3C1C" w:rsidP="001A3C1C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69D54433" w14:textId="60EA3D7D" w:rsidR="002160EB" w:rsidRPr="00226720" w:rsidRDefault="001A3C1C" w:rsidP="001A3C1C">
      <w:pPr>
        <w:pStyle w:val="Standard"/>
        <w:rPr>
          <w:b/>
          <w:sz w:val="24"/>
          <w:szCs w:val="24"/>
        </w:rPr>
      </w:pPr>
      <w:r w:rsidRPr="00226720">
        <w:rPr>
          <w:bCs/>
          <w:sz w:val="24"/>
          <w:szCs w:val="24"/>
        </w:rPr>
        <w:t xml:space="preserve">Po realizacji </w:t>
      </w:r>
      <w:r w:rsidR="00685F80" w:rsidRPr="00226720">
        <w:rPr>
          <w:b/>
          <w:sz w:val="24"/>
          <w:szCs w:val="24"/>
        </w:rPr>
        <w:t>S</w:t>
      </w:r>
      <w:r w:rsidRPr="00226720">
        <w:rPr>
          <w:b/>
          <w:sz w:val="24"/>
          <w:szCs w:val="24"/>
        </w:rPr>
        <w:t>printu 1</w:t>
      </w:r>
      <w:r w:rsidRPr="00226720">
        <w:rPr>
          <w:bCs/>
          <w:sz w:val="24"/>
          <w:szCs w:val="24"/>
        </w:rPr>
        <w:t xml:space="preserve"> uzyskamy s</w:t>
      </w:r>
      <w:r w:rsidRPr="00226720">
        <w:rPr>
          <w:bCs/>
          <w:sz w:val="24"/>
          <w:szCs w:val="24"/>
        </w:rPr>
        <w:t>ystem logowania działający dla administratorów i klientów z podstawowym interfejsem użytkownika.</w:t>
      </w:r>
      <w:r w:rsidRPr="00226720">
        <w:rPr>
          <w:b/>
          <w:sz w:val="24"/>
          <w:szCs w:val="24"/>
        </w:rPr>
        <w:t xml:space="preserve"> </w:t>
      </w:r>
    </w:p>
    <w:p w14:paraId="728A5D6F" w14:textId="77777777" w:rsidR="001A3C1C" w:rsidRPr="00226720" w:rsidRDefault="001A3C1C">
      <w:pPr>
        <w:pStyle w:val="Standard"/>
        <w:rPr>
          <w:b/>
          <w:sz w:val="24"/>
          <w:szCs w:val="24"/>
        </w:rPr>
      </w:pPr>
    </w:p>
    <w:p w14:paraId="022107F0" w14:textId="7D2E4141" w:rsidR="006D1EEF" w:rsidRPr="00226720" w:rsidRDefault="00924ECA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Sprint 2</w:t>
      </w:r>
    </w:p>
    <w:p w14:paraId="1A6BD490" w14:textId="469C8E12" w:rsidR="002160EB" w:rsidRPr="00226720" w:rsidRDefault="001A3C1C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Cel: i</w:t>
      </w:r>
      <w:r w:rsidR="002160EB" w:rsidRPr="00226720">
        <w:rPr>
          <w:b/>
          <w:sz w:val="24"/>
          <w:szCs w:val="24"/>
        </w:rPr>
        <w:t>mplementacja podstawowych funkcji związanych z użytkownikami</w:t>
      </w:r>
      <w:r w:rsidR="00606169" w:rsidRPr="00226720">
        <w:rPr>
          <w:b/>
          <w:sz w:val="24"/>
          <w:szCs w:val="24"/>
        </w:rPr>
        <w:t xml:space="preserve"> oraz w</w:t>
      </w:r>
      <w:r w:rsidR="00606169" w:rsidRPr="00226720">
        <w:rPr>
          <w:b/>
          <w:sz w:val="24"/>
          <w:szCs w:val="24"/>
        </w:rPr>
        <w:t>prowadzenie podstawowych funkcji zarządzania produktami.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6"/>
        <w:gridCol w:w="5559"/>
        <w:gridCol w:w="1713"/>
        <w:gridCol w:w="990"/>
      </w:tblGrid>
      <w:tr w:rsidR="006D1EEF" w:rsidRPr="00226720" w14:paraId="14AD2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A2268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Przypadek użycia</w:t>
            </w:r>
          </w:p>
        </w:tc>
        <w:tc>
          <w:tcPr>
            <w:tcW w:w="5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6CDAA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Nazwa</w:t>
            </w:r>
          </w:p>
        </w:tc>
        <w:tc>
          <w:tcPr>
            <w:tcW w:w="171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CFA74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Priorytet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10C2F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 xml:space="preserve">Ilość </w:t>
            </w: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godzin</w:t>
            </w:r>
          </w:p>
        </w:tc>
      </w:tr>
      <w:tr w:rsidR="006D1EEF" w:rsidRPr="00226720" w14:paraId="696E52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5E892" w14:textId="49349690" w:rsidR="006D1EEF" w:rsidRPr="00226720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PU0</w:t>
            </w:r>
            <w:r w:rsidR="00FD34C7"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814A3" w14:textId="19D7BD78" w:rsidR="006D1EEF" w:rsidRPr="00226720" w:rsidRDefault="00606169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 xml:space="preserve">Zarządzanie </w:t>
            </w:r>
            <w:r w:rsidR="00FD34C7" w:rsidRPr="00226720">
              <w:rPr>
                <w:rFonts w:ascii="Times New Roman" w:hAnsi="Times New Roman" w:cs="Times New Roman"/>
                <w:sz w:val="24"/>
                <w:szCs w:val="24"/>
              </w:rPr>
              <w:t>danymi produktów</w:t>
            </w:r>
            <w:r w:rsidR="00226720" w:rsidRPr="00226720">
              <w:rPr>
                <w:rFonts w:ascii="Times New Roman" w:hAnsi="Times New Roman" w:cs="Times New Roman"/>
                <w:sz w:val="24"/>
                <w:szCs w:val="24"/>
              </w:rPr>
              <w:t xml:space="preserve"> (CRUD)</w:t>
            </w: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="00FD34C7" w:rsidRPr="00226720">
              <w:rPr>
                <w:rFonts w:ascii="Times New Roman" w:hAnsi="Times New Roman" w:cs="Times New Roman"/>
                <w:sz w:val="24"/>
                <w:szCs w:val="24"/>
              </w:rPr>
              <w:t>dodawanie</w:t>
            </w:r>
            <w:r w:rsidR="002160EB" w:rsidRPr="0022672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A31E8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  <w:r w:rsidR="000A31E8">
              <w:rPr>
                <w:rFonts w:ascii="Times New Roman" w:hAnsi="Times New Roman" w:cs="Times New Roman"/>
                <w:sz w:val="24"/>
                <w:szCs w:val="24"/>
              </w:rPr>
              <w:t xml:space="preserve"> wyświetlanie, </w:t>
            </w: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 xml:space="preserve">usuwanie, </w:t>
            </w:r>
            <w:r w:rsidR="006062BF" w:rsidRPr="00226720">
              <w:rPr>
                <w:rFonts w:ascii="Times New Roman" w:hAnsi="Times New Roman" w:cs="Times New Roman"/>
                <w:sz w:val="24"/>
                <w:szCs w:val="24"/>
              </w:rPr>
              <w:t>edytowanie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C84C2" w14:textId="77777777" w:rsidR="006D1EEF" w:rsidRPr="00332AF1" w:rsidRDefault="00924ECA" w:rsidP="00332AF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Bardzo 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DF4A0" w14:textId="048C3F88" w:rsidR="006D1EEF" w:rsidRPr="00226720" w:rsidRDefault="00606169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6D1EEF" w:rsidRPr="00226720" w14:paraId="51EF2A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6D496" w14:textId="7F25E6E9" w:rsidR="006D1EEF" w:rsidRPr="00226720" w:rsidRDefault="00924EC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PU</w:t>
            </w:r>
            <w:r w:rsidR="006062BF" w:rsidRPr="00226720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6630D" w14:textId="3938EAF9" w:rsidR="006D1EEF" w:rsidRPr="00226720" w:rsidRDefault="00FD34C7" w:rsidP="00606169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 xml:space="preserve">Zarządzanie kontami użytkowników: usuwanie, </w:t>
            </w:r>
            <w:r w:rsidR="006062BF" w:rsidRPr="00226720">
              <w:rPr>
                <w:rFonts w:ascii="Times New Roman" w:hAnsi="Times New Roman" w:cs="Times New Roman"/>
                <w:sz w:val="24"/>
                <w:szCs w:val="24"/>
              </w:rPr>
              <w:t>edytowanie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29410" w14:textId="77777777" w:rsidR="006D1EEF" w:rsidRPr="00332AF1" w:rsidRDefault="00924ECA" w:rsidP="00332AF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2AF1">
              <w:rPr>
                <w:rFonts w:ascii="Times New Roman" w:eastAsia="Times New Roman" w:hAnsi="Times New Roman" w:cs="Times New Roman"/>
                <w:sz w:val="24"/>
                <w:szCs w:val="24"/>
              </w:rPr>
              <w:t>Bardzo 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6CEF9" w14:textId="0AAB9BB8" w:rsidR="006D1EEF" w:rsidRPr="00226720" w:rsidRDefault="006062B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65618402" w14:textId="0FB6AC2D" w:rsidR="006D1EEF" w:rsidRPr="00226720" w:rsidRDefault="00685F80">
      <w:pPr>
        <w:pStyle w:val="Standard"/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Po realizacji </w:t>
      </w:r>
      <w:r w:rsidRPr="00226720">
        <w:rPr>
          <w:b/>
          <w:sz w:val="24"/>
          <w:szCs w:val="24"/>
        </w:rPr>
        <w:t xml:space="preserve">Sprintu </w:t>
      </w:r>
      <w:r w:rsidR="00B547B0" w:rsidRPr="00226720">
        <w:rPr>
          <w:b/>
          <w:sz w:val="24"/>
          <w:szCs w:val="24"/>
        </w:rPr>
        <w:t>2</w:t>
      </w:r>
      <w:r w:rsidRPr="00226720">
        <w:rPr>
          <w:bCs/>
          <w:sz w:val="24"/>
          <w:szCs w:val="24"/>
        </w:rPr>
        <w:t xml:space="preserve"> uzyskamy </w:t>
      </w:r>
      <w:r w:rsidRPr="00226720">
        <w:rPr>
          <w:bCs/>
          <w:sz w:val="24"/>
          <w:szCs w:val="24"/>
        </w:rPr>
        <w:t>f</w:t>
      </w:r>
      <w:r w:rsidR="00606169" w:rsidRPr="00226720">
        <w:rPr>
          <w:bCs/>
          <w:sz w:val="24"/>
          <w:szCs w:val="24"/>
        </w:rPr>
        <w:t>unkcje zarządzania produktami i użytkownikami z możliwością edycji i usuwania.</w:t>
      </w:r>
    </w:p>
    <w:p w14:paraId="7DF4F284" w14:textId="77777777" w:rsidR="00685F80" w:rsidRPr="00226720" w:rsidRDefault="00685F80">
      <w:pPr>
        <w:pStyle w:val="Standard"/>
        <w:rPr>
          <w:b/>
          <w:sz w:val="24"/>
          <w:szCs w:val="24"/>
        </w:rPr>
      </w:pPr>
    </w:p>
    <w:p w14:paraId="69122162" w14:textId="1C22480A" w:rsidR="006D1EEF" w:rsidRPr="00226720" w:rsidRDefault="00924ECA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Sprint 3</w:t>
      </w:r>
    </w:p>
    <w:p w14:paraId="6A327050" w14:textId="508FACD8" w:rsidR="002160EB" w:rsidRPr="00226720" w:rsidRDefault="00606169">
      <w:pPr>
        <w:pStyle w:val="Standard"/>
        <w:rPr>
          <w:b/>
          <w:bCs/>
          <w:sz w:val="24"/>
          <w:szCs w:val="24"/>
        </w:rPr>
      </w:pPr>
      <w:r w:rsidRPr="00226720">
        <w:rPr>
          <w:b/>
          <w:bCs/>
          <w:sz w:val="24"/>
          <w:szCs w:val="24"/>
        </w:rPr>
        <w:t>Cel: r</w:t>
      </w:r>
      <w:r w:rsidR="002160EB" w:rsidRPr="00226720">
        <w:rPr>
          <w:b/>
          <w:bCs/>
          <w:sz w:val="24"/>
          <w:szCs w:val="24"/>
        </w:rPr>
        <w:t>ozwój funkcjonalności związanych z produktami.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6"/>
        <w:gridCol w:w="5559"/>
        <w:gridCol w:w="1713"/>
        <w:gridCol w:w="990"/>
      </w:tblGrid>
      <w:tr w:rsidR="006D1EEF" w:rsidRPr="00226720" w14:paraId="0A88D1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979293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Przypadek użycia</w:t>
            </w:r>
          </w:p>
        </w:tc>
        <w:tc>
          <w:tcPr>
            <w:tcW w:w="5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F19C6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Nazwa</w:t>
            </w:r>
          </w:p>
        </w:tc>
        <w:tc>
          <w:tcPr>
            <w:tcW w:w="171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C8AE2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Priorytet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8E4A8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Ilość godzin</w:t>
            </w:r>
          </w:p>
        </w:tc>
      </w:tr>
      <w:tr w:rsidR="006D1EEF" w:rsidRPr="00226720" w14:paraId="00A076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BE76" w14:textId="0B345C04" w:rsidR="006D1EEF" w:rsidRPr="00226720" w:rsidRDefault="00924ECA">
            <w:pPr>
              <w:pStyle w:val="Prostynagwektabeli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</w:t>
            </w:r>
            <w:r w:rsidR="006062BF"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1924E" w14:textId="08F834D3" w:rsidR="006D1EEF" w:rsidRPr="00226720" w:rsidRDefault="006062BF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Wyszukiwanie produktów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68138" w14:textId="77777777" w:rsidR="006D1EEF" w:rsidRPr="00DB2AB0" w:rsidRDefault="00924ECA" w:rsidP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AB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814BD" w14:textId="27323D7A" w:rsidR="006D1EEF" w:rsidRPr="00226720" w:rsidRDefault="006062B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226720" w:rsidRPr="00226720" w14:paraId="0A7394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75E81" w14:textId="2D3C8666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PU08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160EB" w14:textId="23BDDC1C" w:rsidR="00226720" w:rsidRPr="00226720" w:rsidRDefault="00226720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Sortowanie produktów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D9FC" w14:textId="7C948A7B" w:rsidR="00226720" w:rsidRPr="00DB2AB0" w:rsidRDefault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AB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A5E62" w14:textId="77E19EA7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160EB" w:rsidRPr="00226720" w14:paraId="2B3278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B22B3" w14:textId="4CFE08D9" w:rsidR="002160EB" w:rsidRPr="00226720" w:rsidRDefault="006062B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PU0</w:t>
            </w:r>
            <w:r w:rsidR="00DB2AB0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EF928" w14:textId="2D121DCA" w:rsidR="002160EB" w:rsidRPr="00226720" w:rsidRDefault="006062BF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Filtrowanie produktów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93BFC" w14:textId="4D2CECDD" w:rsidR="002160EB" w:rsidRPr="00DB2AB0" w:rsidRDefault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AB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AF2531" w14:textId="707F8864" w:rsidR="002160EB" w:rsidRPr="00226720" w:rsidRDefault="006062B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226720" w:rsidRPr="00226720" w14:paraId="3220C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33AAC" w14:textId="1E8F16EA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PU10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EC20F" w14:textId="7AC8618F" w:rsidR="00226720" w:rsidRPr="00226720" w:rsidRDefault="00226720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Szczegółowe widoki produktów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790BD" w14:textId="435A7195" w:rsidR="00226720" w:rsidRPr="00DB2AB0" w:rsidRDefault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AB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893F4" w14:textId="2590739E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26720" w:rsidRPr="00226720" w14:paraId="0AB8E1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4919D" w14:textId="093F436B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PU11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313F2" w14:textId="11E7C6D2" w:rsidR="00226720" w:rsidRDefault="00226720" w:rsidP="006062B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Recenzje i oceny produktów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0F193" w14:textId="03DE5091" w:rsidR="00226720" w:rsidRPr="00DB2AB0" w:rsidRDefault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AB0">
              <w:rPr>
                <w:rFonts w:ascii="Times New Roman" w:hAnsi="Times New Roman" w:cs="Times New Roman"/>
                <w:sz w:val="24"/>
                <w:szCs w:val="24"/>
              </w:rPr>
              <w:t>Średni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052E5" w14:textId="4EBFC4FE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14:paraId="58AF34F2" w14:textId="5D17D60E" w:rsidR="006D1EEF" w:rsidRPr="00226720" w:rsidRDefault="00685F80">
      <w:pPr>
        <w:pStyle w:val="Standard"/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Po realizacji </w:t>
      </w:r>
      <w:r w:rsidRPr="00226720">
        <w:rPr>
          <w:b/>
          <w:sz w:val="24"/>
          <w:szCs w:val="24"/>
        </w:rPr>
        <w:t xml:space="preserve">Sprintu </w:t>
      </w:r>
      <w:r w:rsidR="00B547B0" w:rsidRPr="00226720">
        <w:rPr>
          <w:b/>
          <w:sz w:val="24"/>
          <w:szCs w:val="24"/>
        </w:rPr>
        <w:t>3</w:t>
      </w:r>
      <w:r w:rsidRPr="00226720">
        <w:rPr>
          <w:bCs/>
          <w:sz w:val="24"/>
          <w:szCs w:val="24"/>
        </w:rPr>
        <w:t xml:space="preserve"> uzyskamy </w:t>
      </w:r>
      <w:r w:rsidRPr="00226720">
        <w:rPr>
          <w:bCs/>
          <w:sz w:val="24"/>
          <w:szCs w:val="24"/>
        </w:rPr>
        <w:t>r</w:t>
      </w:r>
      <w:r w:rsidR="00606169" w:rsidRPr="00226720">
        <w:rPr>
          <w:bCs/>
          <w:sz w:val="24"/>
          <w:szCs w:val="24"/>
        </w:rPr>
        <w:t>ozszerzone funkcje zarządzania produktami z wyszukiwaniem i filtrowaniem.</w:t>
      </w:r>
    </w:p>
    <w:p w14:paraId="21A0B157" w14:textId="77777777" w:rsidR="00685F80" w:rsidRPr="00226720" w:rsidRDefault="00685F80">
      <w:pPr>
        <w:pStyle w:val="Standard"/>
        <w:rPr>
          <w:b/>
          <w:sz w:val="24"/>
          <w:szCs w:val="24"/>
        </w:rPr>
      </w:pPr>
    </w:p>
    <w:p w14:paraId="548F15E8" w14:textId="0AE5815E" w:rsidR="006D1EEF" w:rsidRPr="00226720" w:rsidRDefault="00924ECA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Sprint 4</w:t>
      </w:r>
    </w:p>
    <w:p w14:paraId="2DFC216A" w14:textId="08F825B3" w:rsidR="002160EB" w:rsidRPr="00226720" w:rsidRDefault="00606169">
      <w:pPr>
        <w:pStyle w:val="Standard"/>
        <w:rPr>
          <w:b/>
          <w:bCs/>
          <w:sz w:val="24"/>
          <w:szCs w:val="24"/>
        </w:rPr>
      </w:pPr>
      <w:r w:rsidRPr="00226720">
        <w:rPr>
          <w:b/>
          <w:bCs/>
          <w:sz w:val="24"/>
          <w:szCs w:val="24"/>
        </w:rPr>
        <w:t>Cel: i</w:t>
      </w:r>
      <w:r w:rsidR="002160EB" w:rsidRPr="00226720">
        <w:rPr>
          <w:b/>
          <w:bCs/>
          <w:sz w:val="24"/>
          <w:szCs w:val="24"/>
        </w:rPr>
        <w:t>mplementacja koszyka zakupowego i procesu składania zamówień.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6"/>
        <w:gridCol w:w="5559"/>
        <w:gridCol w:w="1713"/>
        <w:gridCol w:w="990"/>
      </w:tblGrid>
      <w:tr w:rsidR="006D1EEF" w:rsidRPr="00226720" w14:paraId="70AC9E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85800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Przypadek użycia</w:t>
            </w:r>
          </w:p>
        </w:tc>
        <w:tc>
          <w:tcPr>
            <w:tcW w:w="5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4AEFF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Nazwa</w:t>
            </w:r>
          </w:p>
        </w:tc>
        <w:tc>
          <w:tcPr>
            <w:tcW w:w="171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A52EA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Priorytet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BB286" w14:textId="77777777" w:rsidR="006D1EEF" w:rsidRPr="00226720" w:rsidRDefault="00924ECA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Ilość godzin</w:t>
            </w:r>
          </w:p>
        </w:tc>
      </w:tr>
      <w:tr w:rsidR="00226720" w:rsidRPr="00226720" w14:paraId="2BD213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3247E" w14:textId="1D843CA3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</w:t>
            </w:r>
            <w:r w:rsidR="00DB2AB0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BAE32" w14:textId="4CFEF7C4" w:rsidR="00226720" w:rsidRPr="00226720" w:rsidRDefault="00226720" w:rsidP="00606169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Dodawanie i usuwanie produktów do koszyka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69C63" w14:textId="7FAE6D1D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A7547" w14:textId="529DB010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226720" w:rsidRPr="00226720" w14:paraId="4054F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E38F0" w14:textId="36E88FA1" w:rsidR="00226720" w:rsidRPr="00226720" w:rsidRDefault="00DB2AB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PU13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B1731" w14:textId="6F1D5681" w:rsidR="00226720" w:rsidRPr="00226720" w:rsidRDefault="00226720" w:rsidP="00606169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Modyfikacja ilości produktów w koszyku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5A1FF" w14:textId="2B4DFCE4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47C64" w14:textId="69EB70BF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26720" w:rsidRPr="00226720" w14:paraId="415293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445A71" w14:textId="737F04CE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PU1</w:t>
            </w:r>
            <w:r w:rsidR="00DB2A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E7B91" w14:textId="2EF8D77D" w:rsidR="00226720" w:rsidRPr="00226720" w:rsidRDefault="00226720" w:rsidP="00606169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Składanie i realizacja zamówienia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72D56" w14:textId="76899BC2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316E7" w14:textId="040B7F30" w:rsidR="00226720" w:rsidRPr="00226720" w:rsidRDefault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D1EEF" w:rsidRPr="00226720" w14:paraId="3422CF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139AF" w14:textId="3E85543A" w:rsidR="006D1EEF" w:rsidRPr="00226720" w:rsidRDefault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PU15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EBA53" w14:textId="6D774B28" w:rsidR="006D1EEF" w:rsidRPr="00226720" w:rsidRDefault="003B5B2E" w:rsidP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Dodanie metod płatności i integracja z zewnętrznymi systemami płatniczymi.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EF47F" w14:textId="148B333F" w:rsidR="006D1EEF" w:rsidRPr="00226720" w:rsidRDefault="00924ECA" w:rsidP="0022672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Wysoki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666CD" w14:textId="77777777" w:rsidR="006D1EEF" w:rsidRPr="00226720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14:paraId="22A53F98" w14:textId="2024B2CE" w:rsidR="00606169" w:rsidRPr="00226720" w:rsidRDefault="00685F80" w:rsidP="00685F80">
      <w:pPr>
        <w:pStyle w:val="Standard"/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Po realizacji </w:t>
      </w:r>
      <w:r w:rsidRPr="00226720">
        <w:rPr>
          <w:b/>
          <w:sz w:val="24"/>
          <w:szCs w:val="24"/>
        </w:rPr>
        <w:t xml:space="preserve">Sprintu </w:t>
      </w:r>
      <w:r w:rsidRPr="00226720">
        <w:rPr>
          <w:b/>
          <w:sz w:val="24"/>
          <w:szCs w:val="24"/>
        </w:rPr>
        <w:t>4</w:t>
      </w:r>
      <w:r w:rsidRPr="00226720">
        <w:rPr>
          <w:bCs/>
          <w:sz w:val="24"/>
          <w:szCs w:val="24"/>
        </w:rPr>
        <w:t xml:space="preserve"> uzyskamy f</w:t>
      </w:r>
      <w:r w:rsidR="00606169" w:rsidRPr="00226720">
        <w:rPr>
          <w:bCs/>
          <w:sz w:val="24"/>
          <w:szCs w:val="24"/>
        </w:rPr>
        <w:t>unkcjonalność koszyka zakupowego i procesu realizacji zamówienia.</w:t>
      </w:r>
    </w:p>
    <w:p w14:paraId="7753C0A5" w14:textId="77777777" w:rsidR="00685F80" w:rsidRPr="00226720" w:rsidRDefault="00685F80" w:rsidP="00685F80">
      <w:pPr>
        <w:pStyle w:val="Standard"/>
        <w:rPr>
          <w:bCs/>
          <w:sz w:val="24"/>
          <w:szCs w:val="24"/>
        </w:rPr>
      </w:pPr>
    </w:p>
    <w:p w14:paraId="1C8B43E6" w14:textId="79F99846" w:rsidR="006D1EEF" w:rsidRPr="00226720" w:rsidRDefault="00185F0A" w:rsidP="00685F80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Sprint 5</w:t>
      </w:r>
    </w:p>
    <w:p w14:paraId="35ACF562" w14:textId="5CC1CDC8" w:rsidR="00D41E66" w:rsidRPr="00226720" w:rsidRDefault="00606169" w:rsidP="00D41E66">
      <w:pPr>
        <w:pStyle w:val="Standard"/>
        <w:rPr>
          <w:b/>
          <w:sz w:val="24"/>
          <w:szCs w:val="24"/>
        </w:rPr>
      </w:pPr>
      <w:r w:rsidRPr="00226720">
        <w:rPr>
          <w:b/>
          <w:sz w:val="24"/>
          <w:szCs w:val="24"/>
        </w:rPr>
        <w:t>Cel: p</w:t>
      </w:r>
      <w:r w:rsidR="003B5B2E" w:rsidRPr="00226720">
        <w:rPr>
          <w:b/>
          <w:sz w:val="24"/>
          <w:szCs w:val="24"/>
        </w:rPr>
        <w:t>rzygotowanie aplikacji do wdrożenia i uruchomienia.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6"/>
        <w:gridCol w:w="5559"/>
        <w:gridCol w:w="1713"/>
        <w:gridCol w:w="990"/>
      </w:tblGrid>
      <w:tr w:rsidR="00D41E66" w:rsidRPr="00226720" w14:paraId="35EC9F94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E90A9" w14:textId="77777777" w:rsidR="00D41E66" w:rsidRPr="00226720" w:rsidRDefault="00D41E66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Przypadek użycia</w:t>
            </w:r>
          </w:p>
        </w:tc>
        <w:tc>
          <w:tcPr>
            <w:tcW w:w="5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077FD" w14:textId="77777777" w:rsidR="00D41E66" w:rsidRPr="00226720" w:rsidRDefault="00D41E66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Nazwa</w:t>
            </w:r>
          </w:p>
        </w:tc>
        <w:tc>
          <w:tcPr>
            <w:tcW w:w="171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80186" w14:textId="77777777" w:rsidR="00D41E66" w:rsidRPr="00226720" w:rsidRDefault="00D41E66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Priorytet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F38A4" w14:textId="77777777" w:rsidR="00D41E66" w:rsidRPr="00226720" w:rsidRDefault="00D41E66" w:rsidP="00DB2AB0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b/>
                <w:color w:val="FFFFFF"/>
                <w:sz w:val="24"/>
                <w:szCs w:val="24"/>
              </w:rPr>
              <w:t>Ilość godzin</w:t>
            </w:r>
          </w:p>
        </w:tc>
      </w:tr>
      <w:tr w:rsidR="00D41E66" w:rsidRPr="00226720" w14:paraId="590131B1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2CCDA" w14:textId="523E8DA7" w:rsidR="00D41E66" w:rsidRPr="00226720" w:rsidRDefault="00D41E66" w:rsidP="00944F3A">
            <w:pPr>
              <w:pStyle w:val="Prostynagwektabeli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PU1</w:t>
            </w:r>
            <w:r w:rsidR="008720C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F784C" w14:textId="425E7416" w:rsidR="00D41E66" w:rsidRPr="00226720" w:rsidRDefault="00226720" w:rsidP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Generowanie raportów sprzedaży</w:t>
            </w:r>
            <w:r w:rsidR="000A31E8">
              <w:rPr>
                <w:rFonts w:ascii="Times New Roman" w:hAnsi="Times New Roman" w:cs="Times New Roman"/>
                <w:sz w:val="24"/>
                <w:szCs w:val="24"/>
              </w:rPr>
              <w:t xml:space="preserve"> w panelu administratora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6AEB6" w14:textId="5D06C807" w:rsidR="00D41E66" w:rsidRPr="00226720" w:rsidRDefault="00226720" w:rsidP="00944F3A">
            <w:pPr>
              <w:pStyle w:val="Prostynagwektabeli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Średni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95150" w14:textId="12F37E89" w:rsidR="00D41E66" w:rsidRPr="00226720" w:rsidRDefault="00226720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41E66" w:rsidRPr="00226720" w14:paraId="6A6EF445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C4605" w14:textId="0A52CDAC" w:rsidR="00D41E66" w:rsidRPr="00226720" w:rsidRDefault="00226720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PU1</w:t>
            </w:r>
            <w:r w:rsidR="008720C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E5D7" w14:textId="7A710178" w:rsidR="00D41E66" w:rsidRPr="00226720" w:rsidRDefault="000A31E8" w:rsidP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Zarządzanie promocjami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240A0" w14:textId="3CDABB62" w:rsidR="00D41E66" w:rsidRPr="00226720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Średni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5F398" w14:textId="4B84E79B" w:rsidR="00D41E66" w:rsidRPr="00226720" w:rsidRDefault="00226720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41E66" w:rsidRPr="00226720" w14:paraId="7D7BA4C6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DE40B" w14:textId="5C21C8B0" w:rsidR="00D41E66" w:rsidRPr="00226720" w:rsidRDefault="00226720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PU1</w:t>
            </w:r>
            <w:r w:rsidR="008720CF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78CF2" w14:textId="7529BBCD" w:rsidR="00D41E66" w:rsidRPr="00226720" w:rsidRDefault="000A31E8" w:rsidP="00DB2AB0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Zarządzanie danymi klientów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6ED2A" w14:textId="3B8B979B" w:rsidR="00D41E66" w:rsidRPr="00226720" w:rsidRDefault="00226720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hAnsi="Times New Roman" w:cs="Times New Roman"/>
                <w:sz w:val="24"/>
                <w:szCs w:val="24"/>
              </w:rPr>
              <w:t>Niski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54882" w14:textId="7543F7C3" w:rsidR="00D41E66" w:rsidRPr="00226720" w:rsidRDefault="00226720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672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2C18B32F" w14:textId="702977F3" w:rsidR="00D41E66" w:rsidRDefault="00685F80" w:rsidP="00D41E66">
      <w:pPr>
        <w:pStyle w:val="Standard"/>
        <w:rPr>
          <w:bCs/>
          <w:sz w:val="24"/>
          <w:szCs w:val="24"/>
        </w:rPr>
      </w:pPr>
      <w:r w:rsidRPr="00226720">
        <w:rPr>
          <w:bCs/>
          <w:sz w:val="24"/>
          <w:szCs w:val="24"/>
        </w:rPr>
        <w:t xml:space="preserve">Po realizacji </w:t>
      </w:r>
      <w:r w:rsidRPr="00226720">
        <w:rPr>
          <w:b/>
          <w:sz w:val="24"/>
          <w:szCs w:val="24"/>
        </w:rPr>
        <w:t xml:space="preserve">Sprintu </w:t>
      </w:r>
      <w:r w:rsidR="00B547B0" w:rsidRPr="00226720">
        <w:rPr>
          <w:b/>
          <w:sz w:val="24"/>
          <w:szCs w:val="24"/>
        </w:rPr>
        <w:t>5</w:t>
      </w:r>
      <w:r w:rsidRPr="00226720">
        <w:rPr>
          <w:bCs/>
          <w:sz w:val="24"/>
          <w:szCs w:val="24"/>
        </w:rPr>
        <w:t xml:space="preserve"> uzyskamy </w:t>
      </w:r>
      <w:r w:rsidRPr="00226720">
        <w:rPr>
          <w:bCs/>
          <w:sz w:val="24"/>
          <w:szCs w:val="24"/>
        </w:rPr>
        <w:t>w</w:t>
      </w:r>
      <w:r w:rsidR="00FF3D87" w:rsidRPr="00226720">
        <w:rPr>
          <w:bCs/>
          <w:sz w:val="24"/>
          <w:szCs w:val="24"/>
        </w:rPr>
        <w:t xml:space="preserve"> pełni funkcjonalny sklep internetowy z możliwościami zarządzania, zakupów oraz raportowania.</w:t>
      </w:r>
    </w:p>
    <w:p w14:paraId="10F9B0C2" w14:textId="77777777" w:rsidR="00DB2AB0" w:rsidRPr="00226720" w:rsidRDefault="00DB2AB0" w:rsidP="00D41E66">
      <w:pPr>
        <w:pStyle w:val="Standard"/>
        <w:rPr>
          <w:bCs/>
          <w:sz w:val="24"/>
          <w:szCs w:val="24"/>
        </w:rPr>
      </w:pPr>
    </w:p>
    <w:p w14:paraId="0A7ADF5A" w14:textId="0CF26916" w:rsidR="00A53622" w:rsidRDefault="00924ECA" w:rsidP="00A53622">
      <w:pPr>
        <w:pStyle w:val="Nagwek2"/>
      </w:pPr>
      <w:r>
        <w:t xml:space="preserve">Rejestr </w:t>
      </w:r>
      <w:r w:rsidR="00DB2AB0">
        <w:t>S</w:t>
      </w:r>
      <w:r>
        <w:t>print</w:t>
      </w:r>
      <w:r w:rsidR="00A53622">
        <w:t>ów</w:t>
      </w:r>
      <w:r w:rsidR="00DB2AB0">
        <w:t xml:space="preserve"> </w:t>
      </w:r>
    </w:p>
    <w:p w14:paraId="4AB63A59" w14:textId="77777777" w:rsidR="00A53622" w:rsidRPr="00A53622" w:rsidRDefault="00A53622" w:rsidP="00A53622">
      <w:pPr>
        <w:pStyle w:val="Standard"/>
      </w:pPr>
    </w:p>
    <w:p w14:paraId="0B069F7B" w14:textId="0E356487" w:rsidR="00A53622" w:rsidRPr="00A53622" w:rsidRDefault="00A53622" w:rsidP="00A53622">
      <w:pPr>
        <w:pStyle w:val="Nagwek3"/>
        <w:rPr>
          <w:szCs w:val="18"/>
        </w:rPr>
      </w:pPr>
      <w:r w:rsidRPr="00A53622">
        <w:rPr>
          <w:szCs w:val="18"/>
        </w:rPr>
        <w:t>Rejestr Sprintu 1</w:t>
      </w: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5367"/>
        <w:gridCol w:w="897"/>
        <w:gridCol w:w="531"/>
        <w:gridCol w:w="544"/>
        <w:gridCol w:w="449"/>
        <w:gridCol w:w="625"/>
        <w:gridCol w:w="460"/>
      </w:tblGrid>
      <w:tr w:rsidR="006D1EEF" w:rsidRPr="00A8556F" w14:paraId="400A92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ADB0F" w14:textId="478D5A98" w:rsidR="006D1EEF" w:rsidRPr="00A8556F" w:rsidRDefault="00812BA3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PU</w:t>
            </w:r>
          </w:p>
        </w:tc>
        <w:tc>
          <w:tcPr>
            <w:tcW w:w="53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289DF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Opis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E50F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Ilość godzin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3615D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pn</w:t>
            </w:r>
            <w:proofErr w:type="spellEnd"/>
          </w:p>
        </w:tc>
        <w:tc>
          <w:tcPr>
            <w:tcW w:w="5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B22B9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wt</w:t>
            </w:r>
            <w:proofErr w:type="spellEnd"/>
          </w:p>
        </w:tc>
        <w:tc>
          <w:tcPr>
            <w:tcW w:w="4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94E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śr</w:t>
            </w:r>
            <w:proofErr w:type="spellEnd"/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5FD7F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czw</w:t>
            </w:r>
            <w:proofErr w:type="spellEnd"/>
          </w:p>
        </w:tc>
        <w:tc>
          <w:tcPr>
            <w:tcW w:w="4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AD8C4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pt</w:t>
            </w:r>
            <w:proofErr w:type="spellEnd"/>
          </w:p>
        </w:tc>
      </w:tr>
      <w:tr w:rsidR="006D1EEF" w:rsidRPr="00A8556F" w14:paraId="0AB0AF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D78EA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PK,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br/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BS,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br/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5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491AF" w14:textId="0F4A1CF1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Spotkanie zespoł</w:t>
            </w:r>
            <w:r w:rsidR="008A3A02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owe,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wybór szkieletu aplikacji, wybór rodzaju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bazy danych,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wybór IDE</w:t>
            </w:r>
          </w:p>
        </w:tc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5B6F9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  <w:t>4</w:t>
            </w:r>
          </w:p>
        </w:tc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94479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C3E0" w14:textId="77777777" w:rsidR="006D1EEF" w:rsidRPr="00A8556F" w:rsidRDefault="006D1EE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B5433" w14:textId="77777777" w:rsidR="006D1EEF" w:rsidRPr="00A8556F" w:rsidRDefault="006D1EE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9EA9D" w14:textId="77777777" w:rsidR="006D1EEF" w:rsidRPr="00A8556F" w:rsidRDefault="006D1EE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A6AD1" w14:textId="77777777" w:rsidR="006D1EEF" w:rsidRPr="00A8556F" w:rsidRDefault="006D1EE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6D1EEF" w:rsidRPr="00A8556F" w14:paraId="304FA3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36729" w14:textId="77777777" w:rsidR="006D1EEF" w:rsidRPr="00A8556F" w:rsidRDefault="00924EC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PK,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br/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5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95F78" w14:textId="29BBB60E" w:rsidR="006D1EEF" w:rsidRPr="00A8556F" w:rsidRDefault="00924EC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Spotkanie zespołu graficznego</w:t>
            </w:r>
            <w:r w:rsidR="008A3A02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omówienie ws</w:t>
            </w:r>
            <w:r w:rsidR="008A3A02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tę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pnej koncepcji graficznej</w:t>
            </w:r>
          </w:p>
        </w:tc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054B0" w14:textId="77777777" w:rsidR="006D1EEF" w:rsidRPr="00A8556F" w:rsidRDefault="00924EC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  <w:t>3</w:t>
            </w:r>
          </w:p>
        </w:tc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DB276" w14:textId="77777777" w:rsidR="006D1EEF" w:rsidRPr="00A8556F" w:rsidRDefault="00924EC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4407E" w14:textId="77777777" w:rsidR="006D1EEF" w:rsidRPr="00A8556F" w:rsidRDefault="006D1EE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B03B4" w14:textId="77777777" w:rsidR="006D1EEF" w:rsidRPr="00A8556F" w:rsidRDefault="006D1EE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9F9BE" w14:textId="77777777" w:rsidR="006D1EEF" w:rsidRPr="00A8556F" w:rsidRDefault="006D1EE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EB056" w14:textId="77777777" w:rsidR="006D1EEF" w:rsidRPr="00A8556F" w:rsidRDefault="006D1EE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6D1EEF" w:rsidRPr="00A8556F" w14:paraId="7B8F43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2C0B9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ZH</w:t>
            </w:r>
          </w:p>
        </w:tc>
        <w:tc>
          <w:tcPr>
            <w:tcW w:w="5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86B3F" w14:textId="131D9D83" w:rsidR="006D1EEF" w:rsidRPr="00A8556F" w:rsidRDefault="008A3A02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Konfiguracja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IntelliJ</w:t>
            </w:r>
            <w:proofErr w:type="spellEnd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2023.2.5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Communiti</w:t>
            </w:r>
            <w:proofErr w:type="spellEnd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Edition dla każdego członka zespołu, i</w:t>
            </w:r>
            <w:r w:rsidR="00924ECA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nstalacja środowisk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(Spring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Boot</w:t>
            </w:r>
            <w:proofErr w:type="spellEnd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3.2.3)</w:t>
            </w:r>
            <w:r w:rsidR="00924ECA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przygotowanie obrazów, </w:t>
            </w:r>
            <w:r w:rsidR="00924ECA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dystrybucja kluczy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, ustanowienie repozytorium kodu</w:t>
            </w:r>
          </w:p>
        </w:tc>
        <w:tc>
          <w:tcPr>
            <w:tcW w:w="8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73B6A" w14:textId="77777777" w:rsidR="006D1EEF" w:rsidRPr="00A8556F" w:rsidRDefault="00924EC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  <w:t>8</w:t>
            </w:r>
          </w:p>
        </w:tc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EF7CB" w14:textId="77777777" w:rsidR="006D1EEF" w:rsidRPr="00A8556F" w:rsidRDefault="006D1EEF">
            <w:pPr>
              <w:pStyle w:val="Prostynagwektabeli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51FFC" w14:textId="77777777" w:rsidR="006D1EEF" w:rsidRPr="00A8556F" w:rsidRDefault="00924ECA">
            <w:pPr>
              <w:pStyle w:val="Prostynagwektabeli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8B621" w14:textId="77777777" w:rsidR="006D1EEF" w:rsidRPr="00A8556F" w:rsidRDefault="006D1EEF">
            <w:pPr>
              <w:pStyle w:val="Prostynagwektabeli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FD094" w14:textId="77777777" w:rsidR="006D1EEF" w:rsidRPr="00A8556F" w:rsidRDefault="006D1EEF">
            <w:pPr>
              <w:pStyle w:val="Prostynagwektabeli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18746" w14:textId="77777777" w:rsidR="006D1EEF" w:rsidRPr="00A8556F" w:rsidRDefault="006D1EEF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0A31E8" w:rsidRPr="00A8556F" w14:paraId="7A8C6632" w14:textId="77777777" w:rsidTr="007D0F7C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EBFFC" w14:textId="578C2CFD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PU02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7F081" w14:textId="244E4990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Projektowanie modeli danych dla użytkowników i produktów, definiowanie relacji i schematu bazy danych; projektowanie ogólnej architektury aplikacji, w tym podziału na warstwy i główne komponenty systemu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2430D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340C8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92A9F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4FA2B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E0663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7B15F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A31E8" w:rsidRPr="00A8556F" w14:paraId="27CD5AB6" w14:textId="77777777" w:rsidTr="007D0F7C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98073" w14:textId="37A6D5C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1B861" w14:textId="7D934168" w:rsidR="000A31E8" w:rsidRPr="00A8556F" w:rsidRDefault="000A31E8" w:rsidP="008A3A02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klas encji dla użytkowników i produktów w Javie, konfiguracja Spring Data JPA dla operacji na bazie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B6424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D7925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3F87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B2780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728B4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134A4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A31E8" w:rsidRPr="00A8556F" w14:paraId="4847FD77" w14:textId="77777777" w:rsidTr="007D0F7C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DC320" w14:textId="1664146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4F48" w14:textId="0A030BF9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hAnsi="Times New Roman" w:cs="Times New Roman"/>
                <w:sz w:val="22"/>
                <w:szCs w:val="22"/>
              </w:rPr>
              <w:t>Stworzenie podstawowego interfejsu użytkownika oraz struktury nawigacji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– projektowanie wzoru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przy użyciu HTML5, CSS3 i JavaScript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560E4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2B550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29788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BF6B3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41701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3635F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A31E8" w:rsidRPr="00A8556F" w14:paraId="16826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3F33A" w14:textId="186F767B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6D2CF" w14:textId="3B55AFC8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podstawowej nawigacji po stronie aplikacji (menu, przeglądanie produktów, strona logowania / rejestracji)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D227C5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C5882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C1F95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48559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C8897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0D9DA" w14:textId="77777777" w:rsidR="000A31E8" w:rsidRPr="00A8556F" w:rsidRDefault="000A31E8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16E91" w:rsidRPr="00A8556F" w14:paraId="25AA2BA6" w14:textId="77777777" w:rsidTr="00F8525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D496C" w14:textId="5EF3302F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PU03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6A3BA" w14:textId="338FE936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="00FD34C7"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formularza logowania dla administratorów</w:t>
            </w:r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przygotowanie warstwy </w:t>
            </w:r>
            <w:proofErr w:type="spellStart"/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3FB34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8AB45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F4471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7CBD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B48C3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31C1D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16E91" w:rsidRPr="00A8556F" w14:paraId="1C33ABB3" w14:textId="77777777" w:rsidTr="00F8525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9521B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F7E45" w14:textId="453C9CF9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Stworzenie mechanizmu autentykacji i sesji administratora</w:t>
            </w:r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przygotowanie warstwy </w:t>
            </w:r>
            <w:proofErr w:type="spellStart"/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BFA34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6E43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4E438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4170D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53E58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569AB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16E91" w:rsidRPr="00A8556F" w14:paraId="435DA2FB" w14:textId="77777777" w:rsidTr="00F8525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4EBF0F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44B70" w14:textId="6FBC01E0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systemu logowania z bazą </w:t>
            </w:r>
            <w:r w:rsidR="00FD34C7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danych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H2 dla przechowywania danych o użytkownikach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EC8DF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D1443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F34EA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DE866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96067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436F7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16E91" w:rsidRPr="00A8556F" w14:paraId="299BC91B" w14:textId="77777777" w:rsidTr="00F8525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8723D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373FE" w14:textId="5730C7A6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bezpiecznego przechowywania haseł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584FB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B6362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0640B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AD1BE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D0E09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048F6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16E91" w:rsidRPr="00A8556F" w14:paraId="058029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ECC13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7E8BF" w14:textId="49E76FBF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Testowanie funkcjonalności logowania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893D2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BAE1E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36BAC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676DB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A936F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70E66" w14:textId="77777777" w:rsidR="00016E91" w:rsidRPr="00A8556F" w:rsidRDefault="00016E91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D34C7" w:rsidRPr="00A8556F" w14:paraId="7782F19B" w14:textId="77777777" w:rsidTr="00CE799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D95C4" w14:textId="4DBEF9E0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PU04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406B" w14:textId="2CDCF89A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formularza 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rejestracji i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logowania dla klientów,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DF15E7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7E7E7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87079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F867B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0331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20E7F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D34C7" w:rsidRPr="00A8556F" w14:paraId="38D16EDC" w14:textId="77777777" w:rsidTr="00CE799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FB23C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5A1DC" w14:textId="3D70743A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Stworzenie mechanizmu 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rejestracji,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autentykacji i sesji klienta,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F245B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69B5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E485E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AEFD4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F5BE8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57620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D34C7" w:rsidRPr="00A8556F" w14:paraId="4A2B837A" w14:textId="77777777" w:rsidTr="00CE799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6C177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8E061" w14:textId="7FCA5E3B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Integracja systemu logowania z bazą danych H2 dla przechowywania danych o użytkownikach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49D2B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E2961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62EE7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22464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0451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17828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D34C7" w:rsidRPr="00A8556F" w14:paraId="7CF484A4" w14:textId="77777777" w:rsidTr="00D62E4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FBD36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A6496" w14:textId="5159A2DF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mechanizmów bezpieczeństwa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1892B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7E35A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9DE66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59558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F23D6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EC4E7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D34C7" w:rsidRPr="00A8556F" w14:paraId="51C435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D2589" w14:textId="31EF0E2C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5C127" w14:textId="0BA3E010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Testowanie funkcjonalności logowania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FBA7B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1B4D6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33968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DFF15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F9A39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C757E" w14:textId="77777777" w:rsidR="00FD34C7" w:rsidRPr="00A8556F" w:rsidRDefault="00FD34C7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5AFB676" w14:textId="77777777" w:rsidR="00812BA3" w:rsidRPr="00A8556F" w:rsidRDefault="00812BA3" w:rsidP="00812BA3">
      <w:pPr>
        <w:pStyle w:val="Nagwek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82A6CAB" w14:textId="4EEC157C" w:rsidR="006D1EEF" w:rsidRPr="00A8556F" w:rsidRDefault="00812BA3" w:rsidP="00A53622">
      <w:pPr>
        <w:pStyle w:val="Nagwek3"/>
      </w:pPr>
      <w:r w:rsidRPr="00A8556F">
        <w:t xml:space="preserve">Rejestr </w:t>
      </w:r>
      <w:r w:rsidR="00DB2AB0" w:rsidRPr="00A8556F">
        <w:t>S</w:t>
      </w:r>
      <w:r w:rsidRPr="00A8556F">
        <w:t>printu 2</w:t>
      </w:r>
    </w:p>
    <w:p w14:paraId="1C0ADD68" w14:textId="77777777" w:rsidR="00812BA3" w:rsidRPr="00A8556F" w:rsidRDefault="00812BA3" w:rsidP="00812BA3">
      <w:pPr>
        <w:pStyle w:val="Standard"/>
        <w:rPr>
          <w:sz w:val="24"/>
          <w:szCs w:val="24"/>
        </w:rPr>
      </w:pP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5367"/>
        <w:gridCol w:w="897"/>
        <w:gridCol w:w="531"/>
        <w:gridCol w:w="544"/>
        <w:gridCol w:w="449"/>
        <w:gridCol w:w="625"/>
        <w:gridCol w:w="460"/>
      </w:tblGrid>
      <w:tr w:rsidR="00812BA3" w:rsidRPr="00A8556F" w14:paraId="64CA1221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5C9166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PU</w:t>
            </w:r>
          </w:p>
        </w:tc>
        <w:tc>
          <w:tcPr>
            <w:tcW w:w="53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2CB2C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Opis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93E03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Ilość godzin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CC98F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pn</w:t>
            </w:r>
            <w:proofErr w:type="spellEnd"/>
          </w:p>
        </w:tc>
        <w:tc>
          <w:tcPr>
            <w:tcW w:w="5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D764C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wt</w:t>
            </w:r>
            <w:proofErr w:type="spellEnd"/>
          </w:p>
        </w:tc>
        <w:tc>
          <w:tcPr>
            <w:tcW w:w="4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02B7C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śr</w:t>
            </w:r>
            <w:proofErr w:type="spellEnd"/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100DA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czw</w:t>
            </w:r>
            <w:proofErr w:type="spellEnd"/>
          </w:p>
        </w:tc>
        <w:tc>
          <w:tcPr>
            <w:tcW w:w="4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65A4" w14:textId="77777777" w:rsidR="00812BA3" w:rsidRPr="00A8556F" w:rsidRDefault="00812BA3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pt</w:t>
            </w:r>
            <w:proofErr w:type="spellEnd"/>
          </w:p>
        </w:tc>
      </w:tr>
      <w:tr w:rsidR="00812BA3" w:rsidRPr="00A8556F" w14:paraId="76EDF6FD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A12E3" w14:textId="43E5834C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PU0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8168" w14:textId="42F662B0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formularza </w:t>
            </w:r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dodawania, 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wyświetlania, </w:t>
            </w:r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edycji i usuwania produktów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83EA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9997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2290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DACF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25ADF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50BA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0B1BEC83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92D84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3E01F" w14:textId="386E2E2D" w:rsidR="00812BA3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Tworzenie formularza w panelu administracyjnym do wprowadzania danych produktu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(opcja „</w:t>
            </w:r>
            <w:proofErr w:type="spellStart"/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Dodaj</w:t>
            </w:r>
            <w:proofErr w:type="spellEnd"/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produkt”)</w:t>
            </w:r>
            <w:r w:rsidR="00812BA3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edycji produktu, dodanie opcji „Usuń” w interfejsie użytkownika panelu administracyjnego przy każdym produkcie, </w:t>
            </w:r>
            <w:r w:rsidR="00812BA3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="00812BA3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9BD7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6142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13162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03C1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D2C3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73F1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3AD8C0C0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D15F0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F6DF2" w14:textId="6CDB09C8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formularza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z bazą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99F4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1244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90FA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985E7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2D6C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613F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5BAC2397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74D4F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D9516" w14:textId="47174FB1" w:rsidR="00812BA3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Zapewnienie walidacji danych na formularzu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D281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8A014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1D3F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C929F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1E84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9CCA2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A31E8" w:rsidRPr="00A8556F" w14:paraId="7EC8B57D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E065B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8D73" w14:textId="69F8E3A4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potwierdzenia dodania, modyfikacji, usunięcia produktu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D5E0D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DFA6E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D2268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DBE75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05DB4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79C02" w14:textId="77777777" w:rsidR="000A31E8" w:rsidRPr="00A8556F" w:rsidRDefault="000A31E8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296E953B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E2F4C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C95AF0" w14:textId="74737A03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Test</w:t>
            </w:r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y jednostkowe dla funkcji dodawania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wyświetlania, edycji i usuwania produktów,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28B6B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B66BC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0EC2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F597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751B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7AC0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5BE3908E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FBD5F" w14:textId="0838DBBA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PU0</w:t>
            </w:r>
            <w:r w:rsidR="000A31E8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09D2E" w14:textId="2BC6D9D6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 w:rsidR="00147E7A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do zarządzania kontami użytkowników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AEC58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99E8C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42BA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AF0B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0A678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DF2037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61133D19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D88BA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32C0D" w14:textId="1B3AD496" w:rsidR="00812BA3" w:rsidRPr="00A8556F" w:rsidRDefault="00147E7A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</w:t>
            </w:r>
            <w:r w:rsidR="00812BA3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rzygotowanie warstwy </w:t>
            </w:r>
            <w:proofErr w:type="spellStart"/>
            <w:r w:rsidR="00812BA3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DB874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A09CA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66772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B4AD2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21BE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6316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664E1461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BD6C0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A6874" w14:textId="2C13C07E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z bazą danych 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608C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B7D95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D751A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23438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CA370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D52CA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1BC61F6C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0B6F6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7E085" w14:textId="63531900" w:rsidR="00812BA3" w:rsidRPr="00A8556F" w:rsidRDefault="00147E7A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Implementacja potwierdzenia modyfikacji, usunięcia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konta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D3065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68A0E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AFC3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A0473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97409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5695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2BA3" w:rsidRPr="00A8556F" w14:paraId="704D9BA0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0214B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9F06B" w14:textId="46B199EE" w:rsidR="00812BA3" w:rsidRPr="00A8556F" w:rsidRDefault="00147E7A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Testy jednostkowe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91F3A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FAC57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36F41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FEECC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8EE50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B439D" w14:textId="77777777" w:rsidR="00812BA3" w:rsidRPr="00A8556F" w:rsidRDefault="00812BA3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61DEEBCB" w14:textId="77777777" w:rsidR="002254AB" w:rsidRPr="00A8556F" w:rsidRDefault="002254AB" w:rsidP="002254AB">
      <w:pPr>
        <w:pStyle w:val="Nagwek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4008C0C2" w14:textId="0F4F57AE" w:rsidR="002254AB" w:rsidRPr="00A8556F" w:rsidRDefault="002254AB" w:rsidP="00A53622">
      <w:pPr>
        <w:pStyle w:val="Nagwek3"/>
      </w:pPr>
      <w:r w:rsidRPr="00A8556F">
        <w:t xml:space="preserve">Rejestr </w:t>
      </w:r>
      <w:r w:rsidR="00DB2AB0" w:rsidRPr="00A8556F">
        <w:t>S</w:t>
      </w:r>
      <w:r w:rsidRPr="00A8556F">
        <w:t xml:space="preserve">printu </w:t>
      </w:r>
      <w:r w:rsidRPr="00A8556F">
        <w:t>3</w:t>
      </w:r>
    </w:p>
    <w:p w14:paraId="2AD7AF8A" w14:textId="77777777" w:rsidR="002254AB" w:rsidRPr="00A8556F" w:rsidRDefault="002254AB" w:rsidP="002254AB">
      <w:pPr>
        <w:pStyle w:val="Standard"/>
        <w:rPr>
          <w:sz w:val="24"/>
          <w:szCs w:val="24"/>
        </w:rPr>
      </w:pP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5367"/>
        <w:gridCol w:w="897"/>
        <w:gridCol w:w="531"/>
        <w:gridCol w:w="544"/>
        <w:gridCol w:w="449"/>
        <w:gridCol w:w="625"/>
        <w:gridCol w:w="460"/>
      </w:tblGrid>
      <w:tr w:rsidR="002254AB" w:rsidRPr="00A8556F" w14:paraId="5AE3E8AB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60B8A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PU</w:t>
            </w:r>
          </w:p>
        </w:tc>
        <w:tc>
          <w:tcPr>
            <w:tcW w:w="53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56EC5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Opis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759E8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Ilość godzin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0C0B1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pn</w:t>
            </w:r>
            <w:proofErr w:type="spellEnd"/>
          </w:p>
        </w:tc>
        <w:tc>
          <w:tcPr>
            <w:tcW w:w="5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D34F8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wt</w:t>
            </w:r>
            <w:proofErr w:type="spellEnd"/>
          </w:p>
        </w:tc>
        <w:tc>
          <w:tcPr>
            <w:tcW w:w="4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75F2CC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śr</w:t>
            </w:r>
            <w:proofErr w:type="spellEnd"/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05ABF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czw</w:t>
            </w:r>
            <w:proofErr w:type="spellEnd"/>
          </w:p>
        </w:tc>
        <w:tc>
          <w:tcPr>
            <w:tcW w:w="4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614AD" w14:textId="77777777" w:rsidR="002254AB" w:rsidRPr="00A8556F" w:rsidRDefault="002254AB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pt</w:t>
            </w:r>
            <w:proofErr w:type="spellEnd"/>
          </w:p>
        </w:tc>
      </w:tr>
      <w:tr w:rsidR="002254AB" w:rsidRPr="00A8556F" w14:paraId="493ABF10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1FD28" w14:textId="7F2E16F9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PU0</w:t>
            </w:r>
            <w:r w:rsid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9EE7A" w14:textId="4DCA4474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 w:rsidR="00226720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do wyszukiwania produktów na podstawie nazwy, kategorii, ceny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dodanie opcji wyszukania w interfejsie użytkownika na stronie z listą produktów,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E9D67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96584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83E69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F2A98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1EB00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13A69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254AB" w:rsidRPr="00A8556F" w14:paraId="10679117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09862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2E410" w14:textId="4D9105CD" w:rsidR="002254AB" w:rsidRPr="00A8556F" w:rsidRDefault="00226720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</w:t>
            </w:r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rzygotowanie warstwy </w:t>
            </w:r>
            <w:proofErr w:type="spellStart"/>
            <w:r w:rsidR="002254AB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3E20C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3D4F5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D7260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9AFA2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39CEA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78649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254AB" w:rsidRPr="00A8556F" w14:paraId="5EC13448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5C87D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958E5" w14:textId="282A4BFF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 w:rsidR="00226720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funkcji wyszukiwania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z bazą danyc</w:t>
            </w:r>
            <w:r w:rsidR="00226720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44234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C85C8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508AD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A7F1C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B19BB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6FC7E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254AB" w:rsidRPr="00A8556F" w14:paraId="1AF79535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BFDA5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1E9030" w14:textId="17DA6DBA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Test</w:t>
            </w:r>
            <w:r w:rsidR="00226720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y jednostkowe dla funkcji wyszukiwania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E54FC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F0F54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BE3CE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F2AF4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FB9AB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2A599" w14:textId="77777777" w:rsidR="002254AB" w:rsidRPr="00A8556F" w:rsidRDefault="002254AB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E4174BD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F84D7" w14:textId="3E8EFB3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PU08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83659" w14:textId="77DEEC82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sortowania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produktów na podstawie nazwy, kategorii, ceny,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dodanie opcji wyszukania w interfejsie użytkownika na stronie z listą produktów,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9D31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4F71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9363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14FD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0DAF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D639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64AE1770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84005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CACA0" w14:textId="3FF09AC9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7416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5EFE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0593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A671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1E9B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F33AD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3CED52C9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6083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70339" w14:textId="37E4E7A6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logiki sortowania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z bazą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36D3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2743C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E8C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B0E7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73A6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88AB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7AE907BA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27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6AE43E" w14:textId="580451DA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dla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funkcji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sortowania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2E63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738C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91D5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7EC5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2E67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0AF7C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89D2D1F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A690C" w14:textId="0AB488D5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PU09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CE293" w14:textId="5A5DEF91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filtrowania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produktów na podstawie nazwy, kategorii, ceny,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dodanie opcji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filtrowania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w interfejsie użytkownika na stronie z listą produktów,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D0CD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2CCC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E7CAE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11355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F7BE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1D09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6374E89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D8AB1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79CD7" w14:textId="3F24470D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8D30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37A3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5952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8214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29E4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DF32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723B49E8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5F5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7B112" w14:textId="3FCE2834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logiki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filtrowania w bazie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0F44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8217C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955C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CBB4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9D35C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E435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86109AE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F448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53453" w14:textId="59FC6C23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dla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funkcji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filtrowania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55E5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0478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4FAC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5A45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EAE1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8A3C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52B8D53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D04A6" w14:textId="5739C69E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PU10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7FCC5" w14:textId="27CB4BDC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szczegółowej strony produktu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8C856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A82F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F94B3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875CF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C7DC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25DF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060F7DF5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94C4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0BA5B" w14:textId="0A3CB5F5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9F81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0868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64EB3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5F886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222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79E4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431D953E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FDF2C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1532E" w14:textId="6982C6FA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z bazą danych dla wyświetlenia kompletnych informacji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0EE63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54A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9B0A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BD74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EB75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CDB8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144714E9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45DD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FEBC5" w14:textId="78AD6F06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dla szczegółowego widoku produktu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4E46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ACC0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24AE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BE16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9377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0E82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62B3D9B5" w14:textId="77777777" w:rsidTr="00A8556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top w:val="single" w:sz="4" w:space="0" w:color="auto"/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3D5B1" w14:textId="181B957C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9AD10" w14:textId="41BA3D5B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dodawania i wyświetlania recenzji i ocen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0F66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9EB7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A2AF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F0232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4286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EFB8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1308DC60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3DE0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99441" w14:textId="50B1C8A0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92FB1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78E5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C6ECD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3AE73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854E8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E2E0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117D61DB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AFED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EEE73" w14:textId="2F2EE87F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systemu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ocen i recenzji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z bazą danych 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E66AD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5DDD4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BE5E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FD19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885AB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CC13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8556F" w:rsidRPr="00A8556F" w14:paraId="1966651A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3FA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01361" w14:textId="2C0F704A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Testy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45A09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EF765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5954A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D092E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606A0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8E497" w14:textId="77777777" w:rsidR="00A8556F" w:rsidRPr="00A8556F" w:rsidRDefault="00A8556F" w:rsidP="00A8556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75AA234" w14:textId="77777777" w:rsidR="008720CF" w:rsidRPr="00A8556F" w:rsidRDefault="008720CF" w:rsidP="008720CF">
      <w:pPr>
        <w:pStyle w:val="Nagwek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0B0D6748" w14:textId="2F9C2A56" w:rsidR="008720CF" w:rsidRPr="00A8556F" w:rsidRDefault="008720CF" w:rsidP="00A53622">
      <w:pPr>
        <w:pStyle w:val="Nagwek3"/>
      </w:pPr>
      <w:r w:rsidRPr="00A8556F">
        <w:t xml:space="preserve">Rejestr Sprintu </w:t>
      </w:r>
      <w:r>
        <w:t>4</w:t>
      </w:r>
    </w:p>
    <w:p w14:paraId="1C3FE616" w14:textId="77777777" w:rsidR="008720CF" w:rsidRPr="00A8556F" w:rsidRDefault="008720CF" w:rsidP="008720CF">
      <w:pPr>
        <w:pStyle w:val="Standard"/>
        <w:rPr>
          <w:sz w:val="24"/>
          <w:szCs w:val="24"/>
        </w:rPr>
      </w:pP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5367"/>
        <w:gridCol w:w="897"/>
        <w:gridCol w:w="531"/>
        <w:gridCol w:w="544"/>
        <w:gridCol w:w="449"/>
        <w:gridCol w:w="625"/>
        <w:gridCol w:w="460"/>
      </w:tblGrid>
      <w:tr w:rsidR="008720CF" w:rsidRPr="00A8556F" w14:paraId="32BDB35B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AA4EB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PU</w:t>
            </w:r>
          </w:p>
        </w:tc>
        <w:tc>
          <w:tcPr>
            <w:tcW w:w="53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5BDC9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Opis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EAFDF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Ilość godzin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DCE6A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pn</w:t>
            </w:r>
            <w:proofErr w:type="spellEnd"/>
          </w:p>
        </w:tc>
        <w:tc>
          <w:tcPr>
            <w:tcW w:w="5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4682A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wt</w:t>
            </w:r>
            <w:proofErr w:type="spellEnd"/>
          </w:p>
        </w:tc>
        <w:tc>
          <w:tcPr>
            <w:tcW w:w="4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CDAD0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śr</w:t>
            </w:r>
            <w:proofErr w:type="spellEnd"/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34950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czw</w:t>
            </w:r>
            <w:proofErr w:type="spellEnd"/>
          </w:p>
        </w:tc>
        <w:tc>
          <w:tcPr>
            <w:tcW w:w="4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03D54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pt</w:t>
            </w:r>
            <w:proofErr w:type="spellEnd"/>
          </w:p>
        </w:tc>
      </w:tr>
      <w:tr w:rsidR="008720CF" w:rsidRPr="00A8556F" w14:paraId="00D76715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7CDB" w14:textId="55D14FBB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0AC62" w14:textId="2F8178DD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Projektowanie i implementacja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interfejsu dla dodawania i usuwania produktów z koszyka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2208B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60C0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872C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5867B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03B3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B7A8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598F09CF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A374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8079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8453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4E1A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232E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8141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7DBC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7FD5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1B8ACD4D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8395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C094" w14:textId="26D976EE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mplementacja logiki zarządzania stanem koszyka na serwerze i w przeglądarce użytkownika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7B3A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4B96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8ADA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AE3B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DD91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E0E6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4721BA35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2B49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64EAF" w14:textId="79DF9309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jednostkowe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 integracyjne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55CE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9CEC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E7F5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8C8F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2455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B928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7DADEDD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169AE" w14:textId="55E8A432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701DAB" w14:textId="763B1914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Projektowanie i implementacja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interfejsu dla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modyfikacji ilości produktów w koszyku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EDA7F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12EE0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02111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14CE9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06846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D3946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8C54245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A4931C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C764E" w14:textId="05F131B4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438613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B446B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C9B94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96D63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622AB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CBA55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4EE210E9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C206B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46A0F" w14:textId="366283BB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I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mplementacja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mechanizmów aktualizacji ilości produktów w koszyku bez przeładowywania strony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59C58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B8CBF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35EBF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67351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2D188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CFF7C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54FA5634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FA4D1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2CE86" w14:textId="4BA8AC96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jednostkowe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 integracyjne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9DA66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C4E3A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1D261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07567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B4EA08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2E0E4" w14:textId="77777777" w:rsidR="008720CF" w:rsidRPr="00A8556F" w:rsidRDefault="008720CF" w:rsidP="008720CF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60ADC6B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9FEC1" w14:textId="350BC1A6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F013D" w14:textId="5D277559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dla procesu składania zamówienia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strony podsumowania zamówienia,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F53CF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EED1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A4A5F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3EF2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39D64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E1CF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61E83891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6CBD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7B2B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F7FE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B8D7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E534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D0D0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A922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5A14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7E06C2FF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EF98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87F20" w14:textId="5F81434E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z bazą danych (z systemem zarządzania stanem produktów dla aktualizacji dostępności po złożeniu zamówienia)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1AD7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97D7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EE4D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D14A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ECFC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6794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14EC6E52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538F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71ABE" w14:textId="78E84486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wysyłania potwierdzeń zamówienia na adres email klienta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9E20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051A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92ED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79AF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FF46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FFFF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647F74C7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3B1A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39881" w14:textId="737D8D9D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całego procesu zamówienia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E6D3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0EDD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010C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FFEA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82EA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246B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11135DFA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FED22" w14:textId="6276CAFE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8E7F9" w14:textId="46E14A90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Projektowanie i implementacja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interfejsu API dla obsługi różnych metod płatności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8254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A1AB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07C4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BC16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28371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5FB3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2968681E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8F00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C01FA" w14:textId="55381E31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47C5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3932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17F8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5827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B83DF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EDE0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2F7E5F1C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47DE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FEFD9" w14:textId="64EB2F9D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1304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4C79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AAD0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BA01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A141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24A0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576156F5" w14:textId="77777777" w:rsidR="008720CF" w:rsidRPr="00A8556F" w:rsidRDefault="008720CF" w:rsidP="008720CF">
      <w:pPr>
        <w:pStyle w:val="Standard"/>
        <w:rPr>
          <w:sz w:val="24"/>
          <w:szCs w:val="24"/>
        </w:rPr>
      </w:pPr>
    </w:p>
    <w:p w14:paraId="1510F99D" w14:textId="77777777" w:rsidR="008720CF" w:rsidRPr="00A8556F" w:rsidRDefault="008720CF" w:rsidP="008720CF">
      <w:pPr>
        <w:pStyle w:val="Nagwek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4744C3BE" w14:textId="50C8697C" w:rsidR="008720CF" w:rsidRPr="00A8556F" w:rsidRDefault="008720CF" w:rsidP="00A53622">
      <w:pPr>
        <w:pStyle w:val="Nagwek3"/>
      </w:pPr>
      <w:r w:rsidRPr="00A8556F">
        <w:t xml:space="preserve">Rejestr Sprintu </w:t>
      </w:r>
      <w:r>
        <w:t>5</w:t>
      </w:r>
    </w:p>
    <w:p w14:paraId="34162358" w14:textId="77777777" w:rsidR="008720CF" w:rsidRPr="00A8556F" w:rsidRDefault="008720CF" w:rsidP="008720CF">
      <w:pPr>
        <w:pStyle w:val="Standard"/>
        <w:rPr>
          <w:sz w:val="24"/>
          <w:szCs w:val="24"/>
        </w:rPr>
      </w:pPr>
    </w:p>
    <w:tbl>
      <w:tblPr>
        <w:tblW w:w="5000" w:type="pct"/>
        <w:tblInd w:w="-1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5367"/>
        <w:gridCol w:w="897"/>
        <w:gridCol w:w="531"/>
        <w:gridCol w:w="544"/>
        <w:gridCol w:w="449"/>
        <w:gridCol w:w="625"/>
        <w:gridCol w:w="460"/>
      </w:tblGrid>
      <w:tr w:rsidR="008720CF" w:rsidRPr="00A8556F" w14:paraId="7D588039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6C035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PU</w:t>
            </w:r>
          </w:p>
        </w:tc>
        <w:tc>
          <w:tcPr>
            <w:tcW w:w="536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897E8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Opis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87346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Ilość godzin</w:t>
            </w:r>
          </w:p>
        </w:tc>
        <w:tc>
          <w:tcPr>
            <w:tcW w:w="5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B3606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pn</w:t>
            </w:r>
            <w:proofErr w:type="spellEnd"/>
          </w:p>
        </w:tc>
        <w:tc>
          <w:tcPr>
            <w:tcW w:w="5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445BE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wt</w:t>
            </w:r>
            <w:proofErr w:type="spellEnd"/>
          </w:p>
        </w:tc>
        <w:tc>
          <w:tcPr>
            <w:tcW w:w="4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46164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śr</w:t>
            </w:r>
            <w:proofErr w:type="spellEnd"/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90B39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czw</w:t>
            </w:r>
            <w:proofErr w:type="spellEnd"/>
          </w:p>
        </w:tc>
        <w:tc>
          <w:tcPr>
            <w:tcW w:w="4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808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07800" w14:textId="77777777" w:rsidR="008720CF" w:rsidRPr="00A8556F" w:rsidRDefault="008720CF" w:rsidP="00944F3A">
            <w:pPr>
              <w:pStyle w:val="Prostynagwektabeli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</w:pPr>
            <w:proofErr w:type="spellStart"/>
            <w:r w:rsidRPr="00A8556F">
              <w:rPr>
                <w:rFonts w:ascii="Times New Roman" w:eastAsia="Times New Roman" w:hAnsi="Times New Roman" w:cs="Times New Roman"/>
                <w:b/>
                <w:color w:val="FFFFFF"/>
                <w:sz w:val="22"/>
                <w:szCs w:val="22"/>
              </w:rPr>
              <w:t>pt</w:t>
            </w:r>
            <w:proofErr w:type="spellEnd"/>
          </w:p>
        </w:tc>
      </w:tr>
      <w:tr w:rsidR="008720CF" w:rsidRPr="00A8556F" w14:paraId="52A880A8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BFE06" w14:textId="2E0FEB12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CF4A2" w14:textId="23CBA3B3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zbierania danych sprzedażowych i generowania raportów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1DD7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B012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892A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F0E2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F915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78AE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57F20524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847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2EED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0D87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D0F7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737F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A387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B45F1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0712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2714B54C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C085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9291C" w14:textId="49B98D44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funkcji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raportowania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z bazą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AC48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15E9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4C2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53BD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519E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0276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78167B5A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BE97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877AA" w14:textId="537E7B52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jednostkowe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i integracyjne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36AC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4531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3C04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3CBA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9263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C676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2BB66170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735B7" w14:textId="5E0D616B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47770" w14:textId="7FF6EFFD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zarządzania promocjami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6C1E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8A57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F853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66C6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A0BC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1BE8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568949A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4C1DC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DC2EE" w14:textId="649CE0E7" w:rsidR="008720CF" w:rsidRPr="00A8556F" w:rsidRDefault="007A5ACC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Integracja logiki promocji z systemem sklepu i bazą danych (m.in. aktualizacja cen produktów w czasie promocji), p</w:t>
            </w:r>
            <w:r w:rsidR="008720CF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rzygotowanie warstwy </w:t>
            </w:r>
            <w:proofErr w:type="spellStart"/>
            <w:r w:rsidR="008720CF"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BEC2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000F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0F6C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88A0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44F4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1BA6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7D305F96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99E9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65ECC" w14:textId="560AA7EC" w:rsidR="008720CF" w:rsidRPr="00A8556F" w:rsidRDefault="007A5ACC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Implementacja walidacji czasu trwania promocji i automatyczne wyłączanie zakończonych promocji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FA4A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D889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EF45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0400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58D55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BDD94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41E58B0E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0023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DFA7" w14:textId="4FF7BC56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jednostkowe i integracyjne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0D8F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F762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3D55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D108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0BAE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E126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6549C9DD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 w:val="restart"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47F6A" w14:textId="76DD7FA0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PU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8CB7E" w14:textId="65DE656A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Projektowanie i implementacja </w:t>
            </w:r>
            <w:r w:rsidRPr="00A8556F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</w:rPr>
              <w:t>User Interface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zarządzania danymi klientów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frontend</w:t>
            </w:r>
            <w:proofErr w:type="spellEnd"/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36D4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401B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31A9A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0849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AD45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0FEBF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5D948F94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2136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E3FE3" w14:textId="122BCF5C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Przygotowanie warstwy </w:t>
            </w:r>
            <w:proofErr w:type="spellStart"/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>backend</w:t>
            </w:r>
            <w:proofErr w:type="spellEnd"/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(przeglądanie, edycja danych klientów, usuwanie kont klientów)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5C48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13973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5B26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A6AD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1AE3E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66F3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3CB162A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5065F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229AE" w14:textId="2BACE33C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Integracja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z bazą danych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5B06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D6876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D592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2D2D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E49A2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B9E0B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720CF" w:rsidRPr="00A8556F" w14:paraId="33701D03" w14:textId="77777777" w:rsidTr="00944F3A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5" w:type="dxa"/>
            <w:vMerge/>
            <w:tcBorders>
              <w:left w:val="single" w:sz="12" w:space="0" w:color="000000"/>
              <w:bottom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E210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536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4CB60" w14:textId="5FD0C4FD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8556F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Testy </w:t>
            </w:r>
            <w:r w:rsidR="007A5ACC">
              <w:rPr>
                <w:rFonts w:ascii="Times New Roman" w:eastAsia="Times New Roman" w:hAnsi="Times New Roman" w:cs="Times New Roman"/>
                <w:sz w:val="22"/>
                <w:szCs w:val="22"/>
              </w:rPr>
              <w:t>jednostkowe i integracyjne</w:t>
            </w:r>
          </w:p>
        </w:tc>
        <w:tc>
          <w:tcPr>
            <w:tcW w:w="897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AFB91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shd w:val="clear" w:color="auto" w:fill="FFFF00"/>
              </w:rPr>
            </w:pPr>
          </w:p>
        </w:tc>
        <w:tc>
          <w:tcPr>
            <w:tcW w:w="531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1AD68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4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676C7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49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77DD9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2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3A13D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60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D4580" w14:textId="77777777" w:rsidR="008720CF" w:rsidRPr="00A8556F" w:rsidRDefault="008720CF" w:rsidP="00944F3A">
            <w:pPr>
              <w:pStyle w:val="Prostynagwektabeli"/>
              <w:snapToGrid w:val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4C51E240" w14:textId="77777777" w:rsidR="008720CF" w:rsidRPr="00A8556F" w:rsidRDefault="008720CF" w:rsidP="008720CF">
      <w:pPr>
        <w:pStyle w:val="Standard"/>
        <w:rPr>
          <w:sz w:val="24"/>
          <w:szCs w:val="24"/>
        </w:rPr>
      </w:pPr>
    </w:p>
    <w:p w14:paraId="2D630D95" w14:textId="77777777" w:rsidR="006D1EEF" w:rsidRPr="00A8556F" w:rsidRDefault="006D1EEF">
      <w:pPr>
        <w:pStyle w:val="Standard"/>
        <w:rPr>
          <w:sz w:val="24"/>
          <w:szCs w:val="24"/>
        </w:rPr>
      </w:pPr>
    </w:p>
    <w:p w14:paraId="4C0CE4F2" w14:textId="77777777" w:rsidR="006D1EEF" w:rsidRPr="00A8556F" w:rsidRDefault="00924ECA">
      <w:pPr>
        <w:pStyle w:val="Nagwek2"/>
        <w:rPr>
          <w:rFonts w:ascii="Times New Roman" w:hAnsi="Times New Roman" w:cs="Times New Roman"/>
          <w:sz w:val="24"/>
          <w:szCs w:val="24"/>
        </w:rPr>
      </w:pPr>
      <w:r w:rsidRPr="00A8556F">
        <w:rPr>
          <w:rFonts w:ascii="Times New Roman" w:hAnsi="Times New Roman" w:cs="Times New Roman"/>
          <w:sz w:val="24"/>
          <w:szCs w:val="24"/>
        </w:rPr>
        <w:t>Założenia</w:t>
      </w:r>
    </w:p>
    <w:p w14:paraId="25B7ED42" w14:textId="77777777" w:rsidR="006D1EEF" w:rsidRPr="00A8556F" w:rsidRDefault="00924ECA">
      <w:pPr>
        <w:pStyle w:val="Standard"/>
        <w:rPr>
          <w:sz w:val="24"/>
          <w:szCs w:val="24"/>
          <w:lang w:val="en-US"/>
        </w:rPr>
      </w:pPr>
      <w:proofErr w:type="spellStart"/>
      <w:r w:rsidRPr="00A8556F">
        <w:rPr>
          <w:sz w:val="24"/>
          <w:szCs w:val="24"/>
          <w:lang w:val="en-US"/>
        </w:rPr>
        <w:t>Środowisko</w:t>
      </w:r>
      <w:proofErr w:type="spellEnd"/>
      <w:r w:rsidRPr="00A8556F">
        <w:rPr>
          <w:sz w:val="24"/>
          <w:szCs w:val="24"/>
          <w:lang w:val="en-US"/>
        </w:rPr>
        <w:t>: Spring Boot 3.2.3</w:t>
      </w:r>
    </w:p>
    <w:p w14:paraId="1C15D28C" w14:textId="77777777" w:rsidR="006D1EEF" w:rsidRPr="00A8556F" w:rsidRDefault="00924ECA">
      <w:pPr>
        <w:pStyle w:val="Standard"/>
        <w:rPr>
          <w:sz w:val="24"/>
          <w:szCs w:val="24"/>
          <w:lang w:val="en-US"/>
        </w:rPr>
      </w:pPr>
      <w:r w:rsidRPr="00A8556F">
        <w:rPr>
          <w:sz w:val="24"/>
          <w:szCs w:val="24"/>
          <w:lang w:val="en-US"/>
        </w:rPr>
        <w:t>Java: version 17</w:t>
      </w:r>
    </w:p>
    <w:p w14:paraId="0C3B08F9" w14:textId="77777777" w:rsidR="006D1EEF" w:rsidRPr="00A8556F" w:rsidRDefault="00924ECA">
      <w:pPr>
        <w:pStyle w:val="Standard"/>
        <w:rPr>
          <w:sz w:val="24"/>
          <w:szCs w:val="24"/>
        </w:rPr>
      </w:pPr>
      <w:r w:rsidRPr="00A8556F">
        <w:rPr>
          <w:sz w:val="24"/>
          <w:szCs w:val="24"/>
        </w:rPr>
        <w:t xml:space="preserve">IDE: </w:t>
      </w:r>
      <w:proofErr w:type="spellStart"/>
      <w:r w:rsidRPr="00A8556F">
        <w:rPr>
          <w:sz w:val="24"/>
          <w:szCs w:val="24"/>
        </w:rPr>
        <w:t>IntelliJ</w:t>
      </w:r>
      <w:proofErr w:type="spellEnd"/>
      <w:r w:rsidRPr="00A8556F">
        <w:rPr>
          <w:sz w:val="24"/>
          <w:szCs w:val="24"/>
        </w:rPr>
        <w:t xml:space="preserve"> 2023.2.5 </w:t>
      </w:r>
      <w:proofErr w:type="spellStart"/>
      <w:r w:rsidRPr="00A8556F">
        <w:rPr>
          <w:sz w:val="24"/>
          <w:szCs w:val="24"/>
        </w:rPr>
        <w:t>Community</w:t>
      </w:r>
      <w:proofErr w:type="spellEnd"/>
      <w:r w:rsidRPr="00A8556F">
        <w:rPr>
          <w:sz w:val="24"/>
          <w:szCs w:val="24"/>
        </w:rPr>
        <w:t xml:space="preserve"> Edition</w:t>
      </w:r>
    </w:p>
    <w:p w14:paraId="4FD3F034" w14:textId="77777777" w:rsidR="006D1EEF" w:rsidRPr="00A8556F" w:rsidRDefault="00924ECA">
      <w:pPr>
        <w:pStyle w:val="Standard"/>
        <w:rPr>
          <w:sz w:val="24"/>
          <w:szCs w:val="24"/>
        </w:rPr>
      </w:pPr>
      <w:r w:rsidRPr="00A8556F">
        <w:rPr>
          <w:sz w:val="24"/>
          <w:szCs w:val="24"/>
        </w:rPr>
        <w:t>Baza danych:</w:t>
      </w:r>
      <w:r w:rsidRPr="00A8556F">
        <w:rPr>
          <w:sz w:val="24"/>
          <w:szCs w:val="24"/>
        </w:rPr>
        <w:br/>
      </w:r>
      <w:r w:rsidRPr="00A8556F">
        <w:rPr>
          <w:sz w:val="24"/>
          <w:szCs w:val="24"/>
        </w:rPr>
        <w:t xml:space="preserve">  środowiska developerskie: H2</w:t>
      </w:r>
    </w:p>
    <w:p w14:paraId="10B2DA21" w14:textId="77777777" w:rsidR="006D1EEF" w:rsidRDefault="00924ECA">
      <w:pPr>
        <w:pStyle w:val="Standard"/>
      </w:pPr>
      <w:r>
        <w:t xml:space="preserve"> </w:t>
      </w:r>
    </w:p>
    <w:p w14:paraId="3866D24B" w14:textId="77777777" w:rsidR="006D1EEF" w:rsidRDefault="006D1EEF">
      <w:pPr>
        <w:pStyle w:val="Standard"/>
      </w:pPr>
    </w:p>
    <w:p w14:paraId="5B9E6AD3" w14:textId="77777777" w:rsidR="006D1EEF" w:rsidRDefault="006D1EEF">
      <w:pPr>
        <w:pStyle w:val="Standard"/>
        <w:pageBreakBefore/>
      </w:pPr>
    </w:p>
    <w:p w14:paraId="677509D9" w14:textId="77777777" w:rsidR="006D1EEF" w:rsidRDefault="006D1EEF">
      <w:pPr>
        <w:pStyle w:val="Standard"/>
        <w:pageBreakBefore/>
      </w:pPr>
    </w:p>
    <w:p w14:paraId="1007CAF0" w14:textId="77777777" w:rsidR="006D1EEF" w:rsidRDefault="006D1EEF">
      <w:pPr>
        <w:pStyle w:val="Standard"/>
        <w:pageBreakBefore/>
      </w:pPr>
    </w:p>
    <w:p w14:paraId="16010B64" w14:textId="77777777" w:rsidR="006D1EEF" w:rsidRDefault="006D1EEF">
      <w:pPr>
        <w:pStyle w:val="Standard"/>
        <w:pageBreakBefore/>
      </w:pPr>
    </w:p>
    <w:p w14:paraId="411EC9A1" w14:textId="77777777" w:rsidR="006D1EEF" w:rsidRDefault="00924ECA">
      <w:pPr>
        <w:pStyle w:val="Nagwek1"/>
      </w:pPr>
      <w:r>
        <w:t>Opis wymagań funkcjonalnych systemu</w:t>
      </w:r>
    </w:p>
    <w:p w14:paraId="5529F835" w14:textId="77777777" w:rsidR="006D1EEF" w:rsidRDefault="00924ECA">
      <w:pPr>
        <w:pStyle w:val="Nagwek2"/>
      </w:pPr>
      <w:r>
        <w:t xml:space="preserve">Model </w:t>
      </w:r>
      <w:r>
        <w:t>przypadków użycia</w:t>
      </w:r>
      <w:bookmarkEnd w:id="0"/>
      <w:bookmarkEnd w:id="1"/>
    </w:p>
    <w:p w14:paraId="4623F779" w14:textId="77777777" w:rsidR="006D1EEF" w:rsidRDefault="00924ECA">
      <w:pPr>
        <w:pStyle w:val="Standard"/>
        <w:jc w:val="center"/>
      </w:pPr>
      <w:r>
        <w:rPr>
          <w:noProof/>
          <w:lang w:eastAsia="pl-PL"/>
        </w:rPr>
        <w:drawing>
          <wp:inline distT="0" distB="0" distL="0" distR="0" wp14:anchorId="4A7E2E26" wp14:editId="65BD496F">
            <wp:extent cx="3286435" cy="3104342"/>
            <wp:effectExtent l="0" t="0" r="2865" b="0"/>
            <wp:docPr id="1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435" cy="31043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Start w:id="2" w:name="U_ytkownicy_systemu"/>
      <w:bookmarkStart w:id="3" w:name="BKM_54A936FC_6A84_423f_9327_1878A8AC7789"/>
    </w:p>
    <w:p w14:paraId="6CD9BE36" w14:textId="77777777" w:rsidR="006D1EEF" w:rsidRDefault="00924ECA">
      <w:pPr>
        <w:pStyle w:val="StylLegendaCiemnoniebieskiZlewej063cm"/>
      </w:pPr>
      <w:r>
        <w:t xml:space="preserve">Rysunek </w:t>
      </w:r>
      <w:proofErr w:type="gramStart"/>
      <w:r>
        <w:t>1 :</w:t>
      </w:r>
      <w:proofErr w:type="gramEnd"/>
      <w:r>
        <w:t xml:space="preserve"> Diagram przypadków użycia dla S</w:t>
      </w:r>
      <w:r>
        <w:rPr>
          <w:shd w:val="clear" w:color="auto" w:fill="FFFF00"/>
        </w:rPr>
        <w:t xml:space="preserve">printu 1  - </w:t>
      </w:r>
      <w:proofErr w:type="spellStart"/>
      <w:r>
        <w:rPr>
          <w:shd w:val="clear" w:color="auto" w:fill="FFFF00"/>
        </w:rPr>
        <w:t>Account</w:t>
      </w:r>
      <w:proofErr w:type="spellEnd"/>
      <w:r>
        <w:rPr>
          <w:shd w:val="clear" w:color="auto" w:fill="FFFF00"/>
        </w:rPr>
        <w:t xml:space="preserve"> (1)</w:t>
      </w:r>
    </w:p>
    <w:p w14:paraId="786314FA" w14:textId="77777777" w:rsidR="006D1EEF" w:rsidRDefault="006D1EEF">
      <w:pPr>
        <w:pStyle w:val="Nagwek2"/>
      </w:pPr>
    </w:p>
    <w:p w14:paraId="0C28A24D" w14:textId="77777777" w:rsidR="006D1EEF" w:rsidRDefault="00924ECA">
      <w:pPr>
        <w:pStyle w:val="Standard"/>
        <w:jc w:val="center"/>
      </w:pPr>
      <w:r>
        <w:rPr>
          <w:noProof/>
          <w:shd w:val="clear" w:color="auto" w:fill="FFFF00"/>
          <w:lang w:eastAsia="pl-PL"/>
        </w:rPr>
        <w:drawing>
          <wp:inline distT="0" distB="0" distL="0" distR="0" wp14:anchorId="29B71B2A" wp14:editId="7099ED0D">
            <wp:extent cx="5069131" cy="3557546"/>
            <wp:effectExtent l="0" t="0" r="0" b="0"/>
            <wp:docPr id="2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131" cy="3557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E7119B" w14:textId="77777777" w:rsidR="006D1EEF" w:rsidRDefault="00924ECA">
      <w:pPr>
        <w:pStyle w:val="StylLegendaCiemnoniebieskiZlewej063cm"/>
        <w:ind w:left="0"/>
      </w:pPr>
      <w:r>
        <w:t xml:space="preserve">Rysunek </w:t>
      </w:r>
      <w:proofErr w:type="gramStart"/>
      <w:r>
        <w:t>1 :</w:t>
      </w:r>
      <w:proofErr w:type="gramEnd"/>
      <w:r>
        <w:t xml:space="preserve"> Diagram przypadków użycia dla S</w:t>
      </w:r>
      <w:r>
        <w:rPr>
          <w:shd w:val="clear" w:color="auto" w:fill="FFFF00"/>
        </w:rPr>
        <w:t>printu 1  - Product (1)</w:t>
      </w:r>
    </w:p>
    <w:p w14:paraId="749B3289" w14:textId="77777777" w:rsidR="006D1EEF" w:rsidRDefault="006D1EEF">
      <w:pPr>
        <w:pStyle w:val="Standard"/>
      </w:pPr>
    </w:p>
    <w:p w14:paraId="00EE99B3" w14:textId="77777777" w:rsidR="006D1EEF" w:rsidRDefault="006D1EEF">
      <w:pPr>
        <w:pStyle w:val="Standard"/>
      </w:pPr>
    </w:p>
    <w:p w14:paraId="5C8B191B" w14:textId="77777777" w:rsidR="006D1EEF" w:rsidRDefault="006D1EEF">
      <w:pPr>
        <w:pageBreakBefore/>
      </w:pPr>
    </w:p>
    <w:p w14:paraId="5F4EF9AC" w14:textId="77777777" w:rsidR="006D1EEF" w:rsidRDefault="006D1EEF">
      <w:pPr>
        <w:pStyle w:val="Standard"/>
        <w:pageBreakBefore/>
        <w:outlineLvl w:val="1"/>
      </w:pPr>
    </w:p>
    <w:p w14:paraId="73CD311E" w14:textId="77777777" w:rsidR="006D1EEF" w:rsidRDefault="00924ECA">
      <w:pPr>
        <w:pStyle w:val="Nagwek2"/>
      </w:pPr>
      <w:r>
        <w:t xml:space="preserve">Scenariusze przypadków użycia dla sprintu </w:t>
      </w:r>
      <w:r>
        <w:rPr>
          <w:rFonts w:eastAsia="Times New Roman"/>
          <w:shd w:val="clear" w:color="auto" w:fill="FFFF00"/>
        </w:rPr>
        <w:t>1</w:t>
      </w:r>
    </w:p>
    <w:p w14:paraId="21E252D9" w14:textId="77777777" w:rsidR="006D1EEF" w:rsidRDefault="006D1EEF">
      <w:pPr>
        <w:pStyle w:val="Standard"/>
      </w:pPr>
    </w:p>
    <w:p w14:paraId="0291078F" w14:textId="77777777" w:rsidR="006D1EEF" w:rsidRDefault="00924ECA">
      <w:pPr>
        <w:pStyle w:val="Standard"/>
        <w:rPr>
          <w:b/>
          <w:lang w:val="en-US"/>
        </w:rPr>
      </w:pPr>
      <w:r>
        <w:rPr>
          <w:b/>
          <w:lang w:val="en-US"/>
        </w:rPr>
        <w:t>PU01: Create Account</w:t>
      </w:r>
    </w:p>
    <w:p w14:paraId="10DB9952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Niezalogowany</w:t>
      </w:r>
      <w:proofErr w:type="spellEnd"/>
      <w:r>
        <w:rPr>
          <w:lang w:val="en-US"/>
        </w:rPr>
        <w:t>}</w:t>
      </w:r>
    </w:p>
    <w:p w14:paraId="5395A440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01: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wybiera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zakładkę</w:t>
      </w:r>
      <w:proofErr w:type="spellEnd"/>
      <w:r>
        <w:rPr>
          <w:lang w:val="en-US"/>
        </w:rPr>
        <w:t xml:space="preserve"> [ GET: / account / </w:t>
      </w:r>
      <w:proofErr w:type="spellStart"/>
      <w:r>
        <w:rPr>
          <w:lang w:val="en-US"/>
        </w:rPr>
        <w:t>create_</w:t>
      </w:r>
      <w:proofErr w:type="gramStart"/>
      <w:r>
        <w:rPr>
          <w:lang w:val="en-US"/>
        </w:rPr>
        <w:t>account</w:t>
      </w:r>
      <w:proofErr w:type="spellEnd"/>
      <w:r>
        <w:rPr>
          <w:lang w:val="en-US"/>
        </w:rPr>
        <w:t xml:space="preserve"> ]</w:t>
      </w:r>
      <w:proofErr w:type="gramEnd"/>
    </w:p>
    <w:p w14:paraId="2ECB045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02: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VIEW: account / </w:t>
      </w:r>
      <w:proofErr w:type="spellStart"/>
      <w:r>
        <w:rPr>
          <w:lang w:val="en-US"/>
        </w:rPr>
        <w:t>create_</w:t>
      </w:r>
      <w:proofErr w:type="gramStart"/>
      <w:r>
        <w:rPr>
          <w:lang w:val="en-US"/>
        </w:rPr>
        <w:t>account</w:t>
      </w:r>
      <w:proofErr w:type="spellEnd"/>
      <w:r>
        <w:rPr>
          <w:lang w:val="en-US"/>
        </w:rPr>
        <w:t xml:space="preserve"> ]</w:t>
      </w:r>
      <w:proofErr w:type="gramEnd"/>
    </w:p>
    <w:p w14:paraId="3D725652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03: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wprowadza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informacje</w:t>
      </w:r>
      <w:proofErr w:type="spellEnd"/>
      <w:r>
        <w:rPr>
          <w:lang w:val="en-US"/>
        </w:rPr>
        <w:t xml:space="preserve"> [ CLASS Account: mail, password,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, status: 1, </w:t>
      </w:r>
      <w:r>
        <w:rPr>
          <w:lang w:val="en-US"/>
        </w:rPr>
        <w:br/>
      </w:r>
      <w:r>
        <w:rPr>
          <w:lang w:val="en-US"/>
        </w:rPr>
        <w:t xml:space="preserve">                   </w:t>
      </w:r>
      <w:r>
        <w:rPr>
          <w:lang w:val="en-US"/>
        </w:rPr>
        <w:t xml:space="preserve">                                                                   </w:t>
      </w:r>
      <w:proofErr w:type="spellStart"/>
      <w:r>
        <w:rPr>
          <w:lang w:val="en-US"/>
        </w:rPr>
        <w:t>ew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ew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NIP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ew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zdjęcie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  ]</w:t>
      </w:r>
      <w:proofErr w:type="gramEnd"/>
    </w:p>
    <w:p w14:paraId="66666406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04: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Zapisz</w:t>
      </w:r>
      <w:proofErr w:type="spellEnd"/>
      <w:r>
        <w:rPr>
          <w:lang w:val="en-US"/>
        </w:rPr>
        <w:t xml:space="preserve"> [ FORM: account, POST: account / </w:t>
      </w:r>
      <w:proofErr w:type="spellStart"/>
      <w:r>
        <w:rPr>
          <w:lang w:val="en-US"/>
        </w:rPr>
        <w:t>create_account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account</w:t>
      </w:r>
      <w:proofErr w:type="gramEnd"/>
      <w:r>
        <w:rPr>
          <w:lang w:val="en-US"/>
        </w:rPr>
        <w:t xml:space="preserve"> ) ]</w:t>
      </w:r>
    </w:p>
    <w:p w14:paraId="01182B0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05: System </w:t>
      </w:r>
      <w:proofErr w:type="spellStart"/>
      <w:r>
        <w:rPr>
          <w:lang w:val="en-US"/>
        </w:rPr>
        <w:t>waliduje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[ METHOD: </w:t>
      </w:r>
      <w:proofErr w:type="gramStart"/>
      <w:r>
        <w:rPr>
          <w:lang w:val="en-US"/>
        </w:rPr>
        <w:t>account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create_account_POST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>
        <w:rPr>
          <w:lang w:val="en-US"/>
        </w:rPr>
        <w:t>account</w:t>
      </w:r>
      <w:proofErr w:type="gramEnd"/>
      <w:r>
        <w:rPr>
          <w:lang w:val="en-US"/>
        </w:rPr>
        <w:t xml:space="preserve"> ) ]</w:t>
      </w:r>
    </w:p>
    <w:p w14:paraId="17374DCA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prawidłowe ] ( wolny e-mail )</w:t>
      </w:r>
    </w:p>
    <w:p w14:paraId="3FAFF23C" w14:textId="77777777" w:rsidR="006D1EEF" w:rsidRDefault="00924ECA">
      <w:pPr>
        <w:pStyle w:val="Standard"/>
      </w:pPr>
      <w:r>
        <w:t xml:space="preserve">06: System zapisuje dane w bazie </w:t>
      </w:r>
      <w:proofErr w:type="gramStart"/>
      <w:r>
        <w:t xml:space="preserve">[ </w:t>
      </w:r>
      <w:proofErr w:type="spellStart"/>
      <w:r>
        <w:t>account</w:t>
      </w:r>
      <w:proofErr w:type="spellEnd"/>
      <w:proofErr w:type="gramEnd"/>
      <w:r>
        <w:t xml:space="preserve"> ]</w:t>
      </w:r>
    </w:p>
    <w:p w14:paraId="5BECC172" w14:textId="77777777" w:rsidR="006D1EEF" w:rsidRDefault="00924ECA">
      <w:pPr>
        <w:pStyle w:val="Standard"/>
      </w:pPr>
      <w:r>
        <w:t xml:space="preserve">07: System aktualizuje </w:t>
      </w:r>
      <w:proofErr w:type="gramStart"/>
      <w:r>
        <w:t>[ status</w:t>
      </w:r>
      <w:proofErr w:type="gramEnd"/>
      <w:r>
        <w:t xml:space="preserve"> ostatniej akcji ] [ INFO: użytkownik zapisany + </w:t>
      </w:r>
      <w:proofErr w:type="spellStart"/>
      <w:r>
        <w:t>last</w:t>
      </w:r>
      <w:proofErr w:type="spellEnd"/>
      <w:r>
        <w:t xml:space="preserve"> Id]</w:t>
      </w:r>
    </w:p>
    <w:p w14:paraId="24C62C40" w14:textId="77777777" w:rsidR="006D1EEF" w:rsidRDefault="00924ECA">
      <w:pPr>
        <w:pStyle w:val="Standard"/>
      </w:pPr>
      <w:r>
        <w:t>08: System wyświetla</w:t>
      </w:r>
      <w:proofErr w:type="gramStart"/>
      <w:r>
        <w:t xml:space="preserve">   [</w:t>
      </w:r>
      <w:proofErr w:type="gramEnd"/>
      <w:r>
        <w:t xml:space="preserve"> status ostatniej akcji ] w widok [ / ]</w:t>
      </w:r>
    </w:p>
    <w:p w14:paraId="619C5410" w14:textId="77777777" w:rsidR="006D1EEF" w:rsidRDefault="00924ECA">
      <w:pPr>
        <w:pStyle w:val="Standard"/>
      </w:pPr>
      <w:r>
        <w:rPr>
          <w:b/>
          <w:bCs/>
        </w:rPr>
        <w:t>[SUCCES]</w:t>
      </w:r>
    </w:p>
    <w:p w14:paraId="4551C839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nieprawidłowe ]</w:t>
      </w:r>
    </w:p>
    <w:p w14:paraId="6D7B0773" w14:textId="77777777" w:rsidR="006D1EEF" w:rsidRDefault="00924ECA">
      <w:pPr>
        <w:pStyle w:val="Standard"/>
      </w:pPr>
      <w:r>
        <w:t xml:space="preserve">07: System aktualizuje </w:t>
      </w:r>
      <w:proofErr w:type="gramStart"/>
      <w:r>
        <w:t>[ status</w:t>
      </w:r>
      <w:proofErr w:type="gramEnd"/>
      <w:r>
        <w:t xml:space="preserve"> ostatniej akcji ] [ INFO: błąd formularza ]</w:t>
      </w:r>
    </w:p>
    <w:p w14:paraId="23D9B154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08: System </w:t>
      </w:r>
      <w:proofErr w:type="spellStart"/>
      <w:r>
        <w:rPr>
          <w:lang w:val="en-US"/>
        </w:rPr>
        <w:t>wyświetla</w:t>
      </w:r>
      <w:proofErr w:type="spellEnd"/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ostatniej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akcji</w:t>
      </w:r>
      <w:proofErr w:type="spellEnd"/>
      <w:r>
        <w:rPr>
          <w:lang w:val="en-US"/>
        </w:rPr>
        <w:t xml:space="preserve"> ] w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account / </w:t>
      </w:r>
      <w:proofErr w:type="spellStart"/>
      <w:r>
        <w:rPr>
          <w:lang w:val="en-US"/>
        </w:rPr>
        <w:t>create_account</w:t>
      </w:r>
      <w:proofErr w:type="spellEnd"/>
      <w:r>
        <w:rPr>
          <w:lang w:val="en-US"/>
        </w:rPr>
        <w:t xml:space="preserve"> ]</w:t>
      </w:r>
    </w:p>
    <w:p w14:paraId="7174A261" w14:textId="77777777" w:rsidR="006D1EEF" w:rsidRDefault="006D1EEF">
      <w:pPr>
        <w:pStyle w:val="Standard"/>
        <w:rPr>
          <w:lang w:val="en-US"/>
        </w:rPr>
      </w:pPr>
    </w:p>
    <w:p w14:paraId="22864C4A" w14:textId="77777777" w:rsidR="006D1EEF" w:rsidRPr="00185F0A" w:rsidRDefault="00924ECA">
      <w:pPr>
        <w:pStyle w:val="Standard"/>
        <w:rPr>
          <w:lang w:val="en-US"/>
        </w:rPr>
      </w:pPr>
      <w:r>
        <w:rPr>
          <w:b/>
          <w:lang w:val="en-US"/>
        </w:rPr>
        <w:t>PU02: Login (to) Account</w:t>
      </w:r>
    </w:p>
    <w:p w14:paraId="15297FD6" w14:textId="77777777" w:rsidR="006D1EEF" w:rsidRDefault="00924ECA">
      <w:pPr>
        <w:pStyle w:val="Standard"/>
      </w:pPr>
      <w:r>
        <w:t>{rola: Niezalogowany}</w:t>
      </w:r>
    </w:p>
    <w:p w14:paraId="7419FD1F" w14:textId="77777777" w:rsidR="006D1EEF" w:rsidRDefault="00924ECA">
      <w:pPr>
        <w:pStyle w:val="Standard"/>
      </w:pPr>
      <w:r>
        <w:t>01: Aktor wybiera zakł</w:t>
      </w:r>
      <w:r>
        <w:t xml:space="preserve">adkę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account</w:t>
      </w:r>
      <w:proofErr w:type="spellEnd"/>
      <w:r>
        <w:t xml:space="preserve"> / login ]</w:t>
      </w:r>
    </w:p>
    <w:p w14:paraId="241079F0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02: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VIEW: account / </w:t>
      </w:r>
      <w:proofErr w:type="gramStart"/>
      <w:r>
        <w:rPr>
          <w:lang w:val="en-US"/>
        </w:rPr>
        <w:t>login ]</w:t>
      </w:r>
      <w:proofErr w:type="gramEnd"/>
    </w:p>
    <w:p w14:paraId="2722A06A" w14:textId="77777777" w:rsidR="006D1EEF" w:rsidRDefault="00924ECA">
      <w:pPr>
        <w:pStyle w:val="Standard"/>
      </w:pPr>
      <w:r>
        <w:t xml:space="preserve">03: Aktor wprowadza informacje </w:t>
      </w:r>
      <w:proofErr w:type="gramStart"/>
      <w:r>
        <w:t>[ mail</w:t>
      </w:r>
      <w:proofErr w:type="gramEnd"/>
      <w:r>
        <w:t xml:space="preserve">, </w:t>
      </w:r>
      <w:proofErr w:type="spellStart"/>
      <w:r>
        <w:t>password</w:t>
      </w:r>
      <w:proofErr w:type="spellEnd"/>
      <w:r>
        <w:t xml:space="preserve">  ]</w:t>
      </w:r>
    </w:p>
    <w:p w14:paraId="7670CD22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04: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Login [ FORM: account / login </w:t>
      </w:r>
      <w:proofErr w:type="gramStart"/>
      <w:r>
        <w:rPr>
          <w:lang w:val="en-US"/>
        </w:rPr>
        <w:t>( account</w:t>
      </w:r>
      <w:proofErr w:type="gramEnd"/>
      <w:r>
        <w:rPr>
          <w:lang w:val="en-US"/>
        </w:rPr>
        <w:t xml:space="preserve"> ) ]</w:t>
      </w:r>
    </w:p>
    <w:p w14:paraId="607A8E41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05: System </w:t>
      </w:r>
      <w:proofErr w:type="spellStart"/>
      <w:r>
        <w:rPr>
          <w:lang w:val="en-US"/>
        </w:rPr>
        <w:t>waliduje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[ METHOD: </w:t>
      </w:r>
      <w:proofErr w:type="gramStart"/>
      <w:r>
        <w:rPr>
          <w:lang w:val="en-US"/>
        </w:rPr>
        <w:t>account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login_</w:t>
      </w:r>
      <w:proofErr w:type="gramStart"/>
      <w:r>
        <w:rPr>
          <w:lang w:val="en-US"/>
        </w:rPr>
        <w:t>POST</w:t>
      </w:r>
      <w:proofErr w:type="spellEnd"/>
      <w:r>
        <w:rPr>
          <w:lang w:val="en-US"/>
        </w:rPr>
        <w:t xml:space="preserve"> ]</w:t>
      </w:r>
      <w:proofErr w:type="gramEnd"/>
    </w:p>
    <w:p w14:paraId="58B04C06" w14:textId="77777777" w:rsidR="006D1EEF" w:rsidRDefault="00924ECA">
      <w:pPr>
        <w:pStyle w:val="Standard"/>
      </w:pPr>
      <w:proofErr w:type="gramStart"/>
      <w:r>
        <w:t>[</w:t>
      </w:r>
      <w:r>
        <w:t xml:space="preserve"> dane</w:t>
      </w:r>
      <w:proofErr w:type="gramEnd"/>
      <w:r>
        <w:t xml:space="preserve"> prawidłowe ] </w:t>
      </w:r>
    </w:p>
    <w:p w14:paraId="7E61580B" w14:textId="77777777" w:rsidR="006D1EEF" w:rsidRDefault="00924ECA">
      <w:pPr>
        <w:pStyle w:val="Standard"/>
      </w:pPr>
      <w:r>
        <w:t xml:space="preserve">06: System zapisuje dane w bazie </w:t>
      </w:r>
      <w:proofErr w:type="gramStart"/>
      <w:r>
        <w:t>[ Przypisanie</w:t>
      </w:r>
      <w:proofErr w:type="gramEnd"/>
      <w:r>
        <w:t xml:space="preserve"> </w:t>
      </w:r>
      <w:proofErr w:type="spellStart"/>
      <w:r>
        <w:t>accoundId</w:t>
      </w:r>
      <w:proofErr w:type="spellEnd"/>
      <w:r>
        <w:t xml:space="preserve"> do SESJI ]</w:t>
      </w:r>
    </w:p>
    <w:p w14:paraId="777BA457" w14:textId="77777777" w:rsidR="006D1EEF" w:rsidRDefault="00924ECA">
      <w:pPr>
        <w:pStyle w:val="Standard"/>
      </w:pPr>
      <w:r>
        <w:t xml:space="preserve">07: System aktualizuje </w:t>
      </w:r>
      <w:proofErr w:type="gramStart"/>
      <w:r>
        <w:t>[ status</w:t>
      </w:r>
      <w:proofErr w:type="gramEnd"/>
      <w:r>
        <w:t xml:space="preserve"> ostatniej akcji ] [ INFO: witaj ponownie: + </w:t>
      </w:r>
      <w:proofErr w:type="spellStart"/>
      <w:r>
        <w:t>userName</w:t>
      </w:r>
      <w:proofErr w:type="spellEnd"/>
      <w:r>
        <w:t xml:space="preserve"> ]</w:t>
      </w:r>
    </w:p>
    <w:p w14:paraId="5D5C91AB" w14:textId="77777777" w:rsidR="006D1EEF" w:rsidRDefault="00924ECA">
      <w:pPr>
        <w:pStyle w:val="Standard"/>
      </w:pPr>
      <w:r>
        <w:t>08: System wyświetla</w:t>
      </w:r>
      <w:proofErr w:type="gramStart"/>
      <w:r>
        <w:t xml:space="preserve">   [</w:t>
      </w:r>
      <w:proofErr w:type="gramEnd"/>
      <w:r>
        <w:t xml:space="preserve"> status ostatniej akcji ] w widok [ / ]</w:t>
      </w:r>
    </w:p>
    <w:p w14:paraId="434D34E6" w14:textId="77777777" w:rsidR="006D1EEF" w:rsidRDefault="00924ECA">
      <w:pPr>
        <w:pStyle w:val="Standard"/>
      </w:pPr>
      <w:r>
        <w:rPr>
          <w:b/>
          <w:bCs/>
        </w:rPr>
        <w:t>[SUCCES]</w:t>
      </w:r>
    </w:p>
    <w:p w14:paraId="03F324FD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</w:t>
      </w:r>
      <w:r>
        <w:t>ieprawidłowe ]</w:t>
      </w:r>
    </w:p>
    <w:p w14:paraId="21DEB1B0" w14:textId="77777777" w:rsidR="006D1EEF" w:rsidRDefault="00924ECA">
      <w:pPr>
        <w:pStyle w:val="Standard"/>
      </w:pPr>
      <w:r>
        <w:t xml:space="preserve">`07: System aktualizuje </w:t>
      </w:r>
      <w:proofErr w:type="gramStart"/>
      <w:r>
        <w:t>[ status</w:t>
      </w:r>
      <w:proofErr w:type="gramEnd"/>
      <w:r>
        <w:t xml:space="preserve"> ostatniej akcji ] [ INFO: nieprawidłowe dane logowania ]</w:t>
      </w:r>
    </w:p>
    <w:p w14:paraId="7753741E" w14:textId="77777777" w:rsidR="006D1EEF" w:rsidRDefault="00924ECA">
      <w:pPr>
        <w:pStyle w:val="Standard"/>
      </w:pPr>
      <w:r>
        <w:t>`08: System wyświetla</w:t>
      </w:r>
      <w:proofErr w:type="gramStart"/>
      <w:r>
        <w:t xml:space="preserve">   [</w:t>
      </w:r>
      <w:proofErr w:type="gramEnd"/>
      <w:r>
        <w:t xml:space="preserve"> status ostatniej akcji ] w widok [ </w:t>
      </w:r>
      <w:proofErr w:type="spellStart"/>
      <w:r>
        <w:t>account</w:t>
      </w:r>
      <w:proofErr w:type="spellEnd"/>
      <w:r>
        <w:t xml:space="preserve"> / login ]</w:t>
      </w:r>
    </w:p>
    <w:p w14:paraId="579A922A" w14:textId="77777777" w:rsidR="006D1EEF" w:rsidRDefault="006D1EEF">
      <w:pPr>
        <w:pStyle w:val="Standard"/>
      </w:pPr>
    </w:p>
    <w:p w14:paraId="5FE64B6B" w14:textId="77777777" w:rsidR="006D1EEF" w:rsidRDefault="00924ECA">
      <w:pPr>
        <w:pStyle w:val="Standard"/>
      </w:pPr>
      <w:r>
        <w:t xml:space="preserve">`01: Aktor wybiera zakładkę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account</w:t>
      </w:r>
      <w:proofErr w:type="spellEnd"/>
      <w:r>
        <w:t xml:space="preserve"> / przypomnij hasło ]</w:t>
      </w:r>
    </w:p>
    <w:p w14:paraId="20E832DF" w14:textId="77777777" w:rsidR="006D1EEF" w:rsidRPr="00185F0A" w:rsidRDefault="00924ECA">
      <w:pPr>
        <w:pStyle w:val="Standard"/>
        <w:rPr>
          <w:lang w:val="en-US"/>
        </w:rPr>
      </w:pPr>
      <w:r>
        <w:rPr>
          <w:lang w:val="en-US"/>
        </w:rPr>
        <w:t xml:space="preserve">’02: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widok</w:t>
      </w:r>
      <w:proofErr w:type="spellEnd"/>
      <w:r>
        <w:rPr>
          <w:lang w:val="en-US"/>
        </w:rPr>
        <w:t xml:space="preserve">  [</w:t>
      </w:r>
      <w:proofErr w:type="gramEnd"/>
      <w:r>
        <w:rPr>
          <w:lang w:val="en-US"/>
        </w:rPr>
        <w:t xml:space="preserve"> View: / account / </w:t>
      </w:r>
      <w:proofErr w:type="spellStart"/>
      <w:r>
        <w:rPr>
          <w:lang w:val="en-US"/>
        </w:rPr>
        <w:t>password_reset</w:t>
      </w:r>
      <w:proofErr w:type="spellEnd"/>
      <w:r>
        <w:rPr>
          <w:lang w:val="en-US"/>
        </w:rPr>
        <w:t xml:space="preserve"> ] -&gt; </w:t>
      </w:r>
      <w:r>
        <w:rPr>
          <w:b/>
          <w:lang w:val="en-US"/>
        </w:rPr>
        <w:t>PU01A</w:t>
      </w:r>
    </w:p>
    <w:p w14:paraId="06F4572D" w14:textId="77777777" w:rsidR="006D1EEF" w:rsidRDefault="006D1EEF">
      <w:pPr>
        <w:pStyle w:val="Standard"/>
        <w:rPr>
          <w:lang w:val="en-US"/>
        </w:rPr>
      </w:pPr>
    </w:p>
    <w:p w14:paraId="66C11BBB" w14:textId="77777777" w:rsidR="006D1EEF" w:rsidRPr="00185F0A" w:rsidRDefault="00924ECA">
      <w:pPr>
        <w:pStyle w:val="Standard"/>
        <w:rPr>
          <w:lang w:val="en-US"/>
        </w:rPr>
      </w:pPr>
      <w:r>
        <w:rPr>
          <w:b/>
          <w:lang w:val="en-US"/>
        </w:rPr>
        <w:t>PU03: Find Account</w:t>
      </w:r>
    </w:p>
    <w:p w14:paraId="1951D29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>: Crew}</w:t>
      </w:r>
    </w:p>
    <w:p w14:paraId="7308B5C8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01: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wybiera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zakładkę</w:t>
      </w:r>
      <w:proofErr w:type="spellEnd"/>
      <w:r>
        <w:rPr>
          <w:lang w:val="en-US"/>
        </w:rPr>
        <w:t xml:space="preserve"> [ GET: / account / </w:t>
      </w:r>
      <w:proofErr w:type="spellStart"/>
      <w:r>
        <w:rPr>
          <w:lang w:val="en-US"/>
        </w:rPr>
        <w:t>find_</w:t>
      </w:r>
      <w:proofErr w:type="gramStart"/>
      <w:r>
        <w:rPr>
          <w:lang w:val="en-US"/>
        </w:rPr>
        <w:t>account</w:t>
      </w:r>
      <w:proofErr w:type="spellEnd"/>
      <w:r>
        <w:rPr>
          <w:lang w:val="en-US"/>
        </w:rPr>
        <w:t xml:space="preserve"> ]</w:t>
      </w:r>
      <w:proofErr w:type="gramEnd"/>
    </w:p>
    <w:p w14:paraId="3032AC13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02: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VIEW: account / </w:t>
      </w:r>
      <w:proofErr w:type="spellStart"/>
      <w:r>
        <w:rPr>
          <w:lang w:val="en-US"/>
        </w:rPr>
        <w:t>find_</w:t>
      </w:r>
      <w:proofErr w:type="gramStart"/>
      <w:r>
        <w:rPr>
          <w:lang w:val="en-US"/>
        </w:rPr>
        <w:t>account</w:t>
      </w:r>
      <w:proofErr w:type="spellEnd"/>
      <w:r>
        <w:rPr>
          <w:lang w:val="en-US"/>
        </w:rPr>
        <w:t xml:space="preserve"> ]</w:t>
      </w:r>
      <w:proofErr w:type="gramEnd"/>
    </w:p>
    <w:p w14:paraId="23001677" w14:textId="77777777" w:rsidR="006D1EEF" w:rsidRDefault="00924ECA">
      <w:pPr>
        <w:pStyle w:val="Standard"/>
      </w:pPr>
      <w:r>
        <w:t>03: Aktor wprowadza informa</w:t>
      </w:r>
      <w:r>
        <w:t xml:space="preserve">cje </w:t>
      </w:r>
      <w:proofErr w:type="gramStart"/>
      <w:r>
        <w:t>[ mail</w:t>
      </w:r>
      <w:proofErr w:type="gramEnd"/>
      <w:r>
        <w:t xml:space="preserve"> lub </w:t>
      </w:r>
      <w:proofErr w:type="spellStart"/>
      <w:r>
        <w:t>firstName</w:t>
      </w:r>
      <w:proofErr w:type="spellEnd"/>
      <w:r>
        <w:t xml:space="preserve">, lub </w:t>
      </w:r>
      <w:proofErr w:type="spellStart"/>
      <w:r>
        <w:t>lastName</w:t>
      </w:r>
      <w:proofErr w:type="spellEnd"/>
      <w:r>
        <w:t xml:space="preserve"> lub NIP  ]</w:t>
      </w:r>
    </w:p>
    <w:p w14:paraId="556AAA99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04: System </w:t>
      </w:r>
      <w:proofErr w:type="spellStart"/>
      <w:r>
        <w:rPr>
          <w:lang w:val="en-US"/>
        </w:rPr>
        <w:t>wyszukuje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</w:t>
      </w:r>
      <w:proofErr w:type="spellEnd"/>
      <w:r>
        <w:rPr>
          <w:lang w:val="en-US"/>
        </w:rPr>
        <w:t xml:space="preserve"> [ METHOD:  </w:t>
      </w:r>
      <w:proofErr w:type="gramStart"/>
      <w:r>
        <w:rPr>
          <w:lang w:val="en-US"/>
        </w:rPr>
        <w:t>account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find_</w:t>
      </w:r>
      <w:proofErr w:type="gramStart"/>
      <w:r>
        <w:rPr>
          <w:lang w:val="en-US"/>
        </w:rPr>
        <w:t>account</w:t>
      </w:r>
      <w:proofErr w:type="spellEnd"/>
      <w:r>
        <w:rPr>
          <w:lang w:val="en-US"/>
        </w:rPr>
        <w:t>( data</w:t>
      </w:r>
      <w:proofErr w:type="gramEnd"/>
      <w:r>
        <w:rPr>
          <w:lang w:val="en-US"/>
        </w:rPr>
        <w:t xml:space="preserve"> )  ]</w:t>
      </w:r>
    </w:p>
    <w:p w14:paraId="781F817A" w14:textId="77777777" w:rsidR="006D1EEF" w:rsidRDefault="00924ECA">
      <w:pPr>
        <w:pStyle w:val="Standard"/>
      </w:pPr>
      <w:r>
        <w:t xml:space="preserve">05: System przygotowuje listę kont do wyświetlenia </w:t>
      </w:r>
      <w:proofErr w:type="gramStart"/>
      <w:r>
        <w:t>[ MODEL</w:t>
      </w:r>
      <w:proofErr w:type="gramEnd"/>
      <w:r>
        <w:t xml:space="preserve">: </w:t>
      </w:r>
      <w:proofErr w:type="spellStart"/>
      <w:r>
        <w:t>accountList</w:t>
      </w:r>
      <w:proofErr w:type="spellEnd"/>
      <w:r>
        <w:t xml:space="preserve"> ]</w:t>
      </w:r>
    </w:p>
    <w:p w14:paraId="6BB7139D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06: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VIEW: / account / list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a</w:t>
      </w:r>
      <w:r>
        <w:rPr>
          <w:lang w:val="en-US"/>
        </w:rPr>
        <w:t>ccountList</w:t>
      </w:r>
      <w:proofErr w:type="spellEnd"/>
      <w:proofErr w:type="gramEnd"/>
      <w:r>
        <w:rPr>
          <w:lang w:val="en-US"/>
        </w:rPr>
        <w:t xml:space="preserve"> )]</w:t>
      </w:r>
    </w:p>
    <w:p w14:paraId="69785642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07: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zaznacza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konto</w:t>
      </w:r>
      <w:proofErr w:type="spellEnd"/>
      <w:r>
        <w:rPr>
          <w:lang w:val="en-US"/>
        </w:rPr>
        <w:t xml:space="preserve"> [ </w:t>
      </w:r>
      <w:proofErr w:type="spellStart"/>
      <w:proofErr w:type="gram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]</w:t>
      </w:r>
      <w:proofErr w:type="gramEnd"/>
    </w:p>
    <w:p w14:paraId="4892154A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08: -&gt;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wywołuje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żądanie</w:t>
      </w:r>
      <w:proofErr w:type="spellEnd"/>
      <w:r>
        <w:rPr>
          <w:lang w:val="en-US"/>
        </w:rPr>
        <w:t xml:space="preserve"> [ GET:  / account / edit / </w:t>
      </w:r>
      <w:proofErr w:type="gramStart"/>
      <w:r>
        <w:rPr>
          <w:lang w:val="en-US"/>
        </w:rPr>
        <w:t xml:space="preserve">{ </w:t>
      </w:r>
      <w:proofErr w:type="spellStart"/>
      <w:r>
        <w:rPr>
          <w:lang w:val="en-US"/>
        </w:rPr>
        <w:t>accountId</w:t>
      </w:r>
      <w:proofErr w:type="spellEnd"/>
      <w:proofErr w:type="gramEnd"/>
      <w:r>
        <w:rPr>
          <w:lang w:val="en-US"/>
        </w:rPr>
        <w:t xml:space="preserve"> } ]</w:t>
      </w:r>
    </w:p>
    <w:p w14:paraId="2747A6A1" w14:textId="77777777" w:rsidR="006D1EEF" w:rsidRDefault="00924ECA">
      <w:pPr>
        <w:pStyle w:val="Standard"/>
        <w:rPr>
          <w:b/>
          <w:lang w:val="en-US"/>
        </w:rPr>
      </w:pPr>
      <w:r>
        <w:rPr>
          <w:b/>
          <w:lang w:val="en-US"/>
        </w:rPr>
        <w:t xml:space="preserve">[ </w:t>
      </w:r>
      <w:proofErr w:type="gramStart"/>
      <w:r>
        <w:rPr>
          <w:b/>
          <w:lang w:val="en-US"/>
        </w:rPr>
        <w:t>SUCCESS ]</w:t>
      </w:r>
      <w:proofErr w:type="gramEnd"/>
    </w:p>
    <w:p w14:paraId="02D033CD" w14:textId="77777777" w:rsidR="006D1EEF" w:rsidRDefault="006D1EEF">
      <w:pPr>
        <w:pStyle w:val="Standard"/>
        <w:rPr>
          <w:b/>
          <w:lang w:val="en-US"/>
        </w:rPr>
      </w:pPr>
    </w:p>
    <w:p w14:paraId="085FF3A0" w14:textId="77777777" w:rsidR="006D1EEF" w:rsidRPr="00185F0A" w:rsidRDefault="00924ECA">
      <w:pPr>
        <w:pStyle w:val="Standard"/>
        <w:rPr>
          <w:lang w:val="en-US"/>
        </w:rPr>
      </w:pPr>
      <w:r>
        <w:rPr>
          <w:b/>
          <w:lang w:val="en-US"/>
        </w:rPr>
        <w:t>PU05: Edit Account</w:t>
      </w:r>
    </w:p>
    <w:p w14:paraId="641204C9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 xml:space="preserve">: Crew, selected: </w:t>
      </w:r>
      <w:proofErr w:type="spellStart"/>
      <w:proofErr w:type="gram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}</w:t>
      </w:r>
      <w:proofErr w:type="gramEnd"/>
    </w:p>
    <w:p w14:paraId="224E84AE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01: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wybiera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zakładkę</w:t>
      </w:r>
      <w:proofErr w:type="spellEnd"/>
      <w:r>
        <w:rPr>
          <w:lang w:val="en-US"/>
        </w:rPr>
        <w:t xml:space="preserve"> [ GET:  / account / edit / </w:t>
      </w:r>
      <w:proofErr w:type="spellStart"/>
      <w:proofErr w:type="gram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 ]</w:t>
      </w:r>
      <w:proofErr w:type="gramEnd"/>
    </w:p>
    <w:p w14:paraId="3944C075" w14:textId="77777777" w:rsidR="006D1EEF" w:rsidRDefault="00924ECA">
      <w:pPr>
        <w:pStyle w:val="Standard"/>
      </w:pPr>
      <w:r>
        <w:t xml:space="preserve">02: System pobiera z bazy obiekt </w:t>
      </w:r>
      <w:proofErr w:type="spellStart"/>
      <w:r>
        <w:t>account</w:t>
      </w:r>
      <w:proofErr w:type="spellEnd"/>
      <w:r>
        <w:t xml:space="preserve"> </w:t>
      </w:r>
      <w:proofErr w:type="gramStart"/>
      <w:r>
        <w:t>[ by</w:t>
      </w:r>
      <w:proofErr w:type="gramEnd"/>
      <w:r>
        <w:t xml:space="preserve"> </w:t>
      </w:r>
      <w:proofErr w:type="spellStart"/>
      <w:r>
        <w:t>accountId</w:t>
      </w:r>
      <w:proofErr w:type="spellEnd"/>
      <w:r>
        <w:t xml:space="preserve">  ]</w:t>
      </w:r>
    </w:p>
    <w:p w14:paraId="1D9819A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03: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widok</w:t>
      </w:r>
      <w:proofErr w:type="spellEnd"/>
      <w:r>
        <w:rPr>
          <w:lang w:val="en-US"/>
        </w:rPr>
        <w:t xml:space="preserve"> [ VIEW: account / </w:t>
      </w:r>
      <w:proofErr w:type="gramStart"/>
      <w:r>
        <w:rPr>
          <w:lang w:val="en-US"/>
        </w:rPr>
        <w:t>edit  (</w:t>
      </w:r>
      <w:proofErr w:type="gramEnd"/>
      <w:r>
        <w:rPr>
          <w:lang w:val="en-US"/>
        </w:rPr>
        <w:t xml:space="preserve"> account = account ) ]</w:t>
      </w:r>
    </w:p>
    <w:p w14:paraId="6F1CEAA4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03: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wprowadza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informacje</w:t>
      </w:r>
      <w:proofErr w:type="spellEnd"/>
      <w:r>
        <w:rPr>
          <w:lang w:val="en-US"/>
        </w:rPr>
        <w:t xml:space="preserve"> [ </w:t>
      </w:r>
      <w:proofErr w:type="gramStart"/>
      <w:r>
        <w:rPr>
          <w:lang w:val="en-US"/>
        </w:rPr>
        <w:t>account  ]</w:t>
      </w:r>
      <w:proofErr w:type="gramEnd"/>
    </w:p>
    <w:p w14:paraId="436280A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04: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zapisz</w:t>
      </w:r>
      <w:proofErr w:type="spellEnd"/>
      <w:r>
        <w:rPr>
          <w:lang w:val="en-US"/>
        </w:rPr>
        <w:t xml:space="preserve">  [</w:t>
      </w:r>
      <w:proofErr w:type="gramEnd"/>
      <w:r>
        <w:rPr>
          <w:lang w:val="en-US"/>
        </w:rPr>
        <w:t xml:space="preserve"> FORM: account,  POST:  / account / edit ( accoun</w:t>
      </w:r>
      <w:r>
        <w:rPr>
          <w:lang w:val="en-US"/>
        </w:rPr>
        <w:t>t ) ]</w:t>
      </w:r>
    </w:p>
    <w:p w14:paraId="34EE4FE0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05: System </w:t>
      </w:r>
      <w:proofErr w:type="spellStart"/>
      <w:r>
        <w:rPr>
          <w:lang w:val="en-US"/>
        </w:rPr>
        <w:t>waliduje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[ METHOD:  </w:t>
      </w:r>
      <w:proofErr w:type="gramStart"/>
      <w:r>
        <w:rPr>
          <w:lang w:val="en-US"/>
        </w:rPr>
        <w:t>account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edit  (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,  account ) ]</w:t>
      </w:r>
    </w:p>
    <w:p w14:paraId="357B099C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zgodne ]</w:t>
      </w:r>
    </w:p>
    <w:p w14:paraId="4C2C7937" w14:textId="77777777" w:rsidR="006D1EEF" w:rsidRDefault="00924ECA">
      <w:pPr>
        <w:pStyle w:val="Standard"/>
      </w:pPr>
      <w:r>
        <w:t xml:space="preserve">06: System zapisuje do bazy </w:t>
      </w:r>
      <w:proofErr w:type="spellStart"/>
      <w:r>
        <w:t>account</w:t>
      </w:r>
      <w:proofErr w:type="spellEnd"/>
      <w:r>
        <w:t xml:space="preserve"> </w:t>
      </w:r>
    </w:p>
    <w:p w14:paraId="61332120" w14:textId="77777777" w:rsidR="006D1EEF" w:rsidRDefault="00924ECA">
      <w:pPr>
        <w:pStyle w:val="Standard"/>
      </w:pPr>
      <w:r>
        <w:t xml:space="preserve">07: System aktualizuje </w:t>
      </w:r>
      <w:proofErr w:type="gramStart"/>
      <w:r>
        <w:t>[ status</w:t>
      </w:r>
      <w:proofErr w:type="gramEnd"/>
      <w:r>
        <w:t xml:space="preserve"> ostatniej akcji ] [ INFO: dane zapisane: + </w:t>
      </w:r>
      <w:proofErr w:type="spellStart"/>
      <w:r>
        <w:t>userName</w:t>
      </w:r>
      <w:proofErr w:type="spellEnd"/>
      <w:r>
        <w:t xml:space="preserve"> ]</w:t>
      </w:r>
    </w:p>
    <w:p w14:paraId="018AA2EB" w14:textId="77777777" w:rsidR="006D1EEF" w:rsidRDefault="00924ECA">
      <w:pPr>
        <w:pStyle w:val="Standard"/>
      </w:pPr>
      <w:r>
        <w:t>08: System wyświetla</w:t>
      </w:r>
      <w:proofErr w:type="gramStart"/>
      <w:r>
        <w:t xml:space="preserve">   [</w:t>
      </w:r>
      <w:proofErr w:type="gramEnd"/>
      <w:r>
        <w:t xml:space="preserve"> </w:t>
      </w:r>
      <w:r>
        <w:t>status ostatniej akcji ] w widok [ / ]</w:t>
      </w:r>
    </w:p>
    <w:p w14:paraId="3E98C020" w14:textId="77777777" w:rsidR="006D1EEF" w:rsidRDefault="00924ECA">
      <w:pPr>
        <w:pStyle w:val="Standard"/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[ SUCCESS</w:t>
      </w:r>
      <w:proofErr w:type="gramEnd"/>
      <w:r>
        <w:rPr>
          <w:b/>
        </w:rPr>
        <w:t xml:space="preserve"> ]</w:t>
      </w:r>
    </w:p>
    <w:p w14:paraId="050F72A8" w14:textId="77777777" w:rsidR="006D1EEF" w:rsidRDefault="006D1EEF">
      <w:pPr>
        <w:pStyle w:val="Standard"/>
      </w:pPr>
    </w:p>
    <w:p w14:paraId="3CAE4C9B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niezgodne ]</w:t>
      </w:r>
    </w:p>
    <w:p w14:paraId="05BDAB48" w14:textId="77777777" w:rsidR="006D1EEF" w:rsidRDefault="00924ECA">
      <w:pPr>
        <w:pStyle w:val="Standard"/>
      </w:pPr>
      <w:r>
        <w:t xml:space="preserve">`07: System aktualizuje </w:t>
      </w:r>
      <w:proofErr w:type="gramStart"/>
      <w:r>
        <w:t>[ status</w:t>
      </w:r>
      <w:proofErr w:type="gramEnd"/>
      <w:r>
        <w:t xml:space="preserve"> ostatniej akcji ] [ INFO: dane niezgodne ]</w:t>
      </w:r>
    </w:p>
    <w:p w14:paraId="58609BE2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`08: System </w:t>
      </w:r>
      <w:proofErr w:type="spellStart"/>
      <w:r>
        <w:rPr>
          <w:lang w:val="en-US"/>
        </w:rPr>
        <w:t>wywołuje</w:t>
      </w:r>
      <w:proofErr w:type="spellEnd"/>
      <w:r>
        <w:rPr>
          <w:lang w:val="en-US"/>
        </w:rPr>
        <w:t xml:space="preserve"> -&gt; GET:  / account / edit / </w:t>
      </w:r>
      <w:proofErr w:type="spell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 </w:t>
      </w:r>
    </w:p>
    <w:p w14:paraId="0D4905D2" w14:textId="77777777" w:rsidR="006D1EEF" w:rsidRDefault="006D1EEF">
      <w:pPr>
        <w:pStyle w:val="Standard"/>
        <w:rPr>
          <w:b/>
          <w:lang w:val="en-US"/>
        </w:rPr>
      </w:pPr>
    </w:p>
    <w:p w14:paraId="4570FF2A" w14:textId="77777777" w:rsidR="006D1EEF" w:rsidRPr="00185F0A" w:rsidRDefault="00924ECA">
      <w:pPr>
        <w:pStyle w:val="Standard"/>
        <w:rPr>
          <w:lang w:val="en-US"/>
        </w:rPr>
      </w:pPr>
      <w:r>
        <w:rPr>
          <w:b/>
          <w:lang w:val="en-US"/>
        </w:rPr>
        <w:t>PU04: Block Account</w:t>
      </w:r>
    </w:p>
    <w:p w14:paraId="1AF9B8BD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 xml:space="preserve">: Crew, </w:t>
      </w:r>
      <w:r>
        <w:rPr>
          <w:lang w:val="en-US"/>
        </w:rPr>
        <w:t xml:space="preserve">selected: </w:t>
      </w:r>
      <w:proofErr w:type="spellStart"/>
      <w:proofErr w:type="gram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}</w:t>
      </w:r>
      <w:proofErr w:type="gramEnd"/>
    </w:p>
    <w:p w14:paraId="7930F343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01: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wybiera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zakładkę</w:t>
      </w:r>
      <w:proofErr w:type="spellEnd"/>
      <w:r>
        <w:rPr>
          <w:lang w:val="en-US"/>
        </w:rPr>
        <w:t xml:space="preserve"> [ GET:  / account / block / </w:t>
      </w:r>
      <w:proofErr w:type="spellStart"/>
      <w:proofErr w:type="gramStart"/>
      <w:r>
        <w:rPr>
          <w:lang w:val="en-US"/>
        </w:rPr>
        <w:t>accountId</w:t>
      </w:r>
      <w:proofErr w:type="spellEnd"/>
      <w:r>
        <w:rPr>
          <w:lang w:val="en-US"/>
        </w:rPr>
        <w:t xml:space="preserve">  ]</w:t>
      </w:r>
      <w:proofErr w:type="gramEnd"/>
    </w:p>
    <w:p w14:paraId="65F151EA" w14:textId="77777777" w:rsidR="006D1EEF" w:rsidRDefault="00924ECA">
      <w:pPr>
        <w:pStyle w:val="Standard"/>
      </w:pPr>
      <w:r>
        <w:t xml:space="preserve">02: System pobiera z bazy obiekt </w:t>
      </w:r>
      <w:proofErr w:type="spellStart"/>
      <w:r>
        <w:t>account</w:t>
      </w:r>
      <w:proofErr w:type="spellEnd"/>
      <w:r>
        <w:t xml:space="preserve"> </w:t>
      </w:r>
      <w:proofErr w:type="gramStart"/>
      <w:r>
        <w:t>[ by</w:t>
      </w:r>
      <w:proofErr w:type="gramEnd"/>
      <w:r>
        <w:t xml:space="preserve"> </w:t>
      </w:r>
      <w:proofErr w:type="spellStart"/>
      <w:r>
        <w:t>accountId</w:t>
      </w:r>
      <w:proofErr w:type="spellEnd"/>
      <w:r>
        <w:t xml:space="preserve">  ]</w:t>
      </w:r>
    </w:p>
    <w:p w14:paraId="75E07285" w14:textId="77777777" w:rsidR="006D1EEF" w:rsidRDefault="00924ECA">
      <w:pPr>
        <w:pStyle w:val="Standard"/>
      </w:pPr>
      <w:r>
        <w:t xml:space="preserve">03: System ustawia </w:t>
      </w:r>
      <w:proofErr w:type="spellStart"/>
      <w:proofErr w:type="gramStart"/>
      <w:r>
        <w:t>account.status</w:t>
      </w:r>
      <w:proofErr w:type="spellEnd"/>
      <w:proofErr w:type="gramEnd"/>
      <w:r>
        <w:t xml:space="preserve"> = 0</w:t>
      </w:r>
    </w:p>
    <w:p w14:paraId="3E964377" w14:textId="77777777" w:rsidR="006D1EEF" w:rsidRDefault="00924ECA">
      <w:pPr>
        <w:pStyle w:val="Standard"/>
      </w:pPr>
      <w:r>
        <w:t xml:space="preserve">04: system zapisuje </w:t>
      </w:r>
      <w:proofErr w:type="spellStart"/>
      <w:r>
        <w:t>account</w:t>
      </w:r>
      <w:proofErr w:type="spellEnd"/>
      <w:r>
        <w:t xml:space="preserve"> w bazie</w:t>
      </w:r>
    </w:p>
    <w:p w14:paraId="25A6FC7B" w14:textId="77777777" w:rsidR="006D1EEF" w:rsidRPr="00185F0A" w:rsidRDefault="00924ECA">
      <w:pPr>
        <w:pStyle w:val="Standard"/>
        <w:rPr>
          <w:lang w:val="en-US"/>
        </w:rPr>
      </w:pPr>
      <w:r>
        <w:rPr>
          <w:b/>
        </w:rPr>
        <w:t xml:space="preserve"> </w:t>
      </w:r>
      <w:r>
        <w:rPr>
          <w:b/>
          <w:lang w:val="en-US"/>
        </w:rPr>
        <w:t xml:space="preserve">[ </w:t>
      </w:r>
      <w:proofErr w:type="gramStart"/>
      <w:r>
        <w:rPr>
          <w:b/>
          <w:lang w:val="en-US"/>
        </w:rPr>
        <w:t>SUCCESS ]</w:t>
      </w:r>
      <w:proofErr w:type="gramEnd"/>
    </w:p>
    <w:p w14:paraId="1230C2C5" w14:textId="77777777" w:rsidR="006D1EEF" w:rsidRDefault="00924ECA">
      <w:pPr>
        <w:pStyle w:val="Standard"/>
        <w:pageBreakBefore/>
        <w:rPr>
          <w:b/>
          <w:lang w:val="en-US"/>
        </w:rPr>
      </w:pPr>
      <w:r>
        <w:rPr>
          <w:b/>
          <w:lang w:val="en-US"/>
        </w:rPr>
        <w:lastRenderedPageBreak/>
        <w:br/>
      </w:r>
      <w:r>
        <w:rPr>
          <w:b/>
          <w:lang w:val="en-US"/>
        </w:rPr>
        <w:t>PU10: Find Product</w:t>
      </w:r>
    </w:p>
    <w:p w14:paraId="73ACA900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>: User}</w:t>
      </w:r>
    </w:p>
    <w:p w14:paraId="41DC4FFF" w14:textId="77777777" w:rsidR="006D1EEF" w:rsidRDefault="00924ECA">
      <w:pPr>
        <w:pStyle w:val="Standard"/>
      </w:pPr>
      <w:r>
        <w:t xml:space="preserve">01: Aktor wybiera zakładkę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product</w:t>
      </w:r>
      <w:proofErr w:type="spellEnd"/>
      <w:r>
        <w:t xml:space="preserve"> / list              + / ( </w:t>
      </w:r>
      <w:proofErr w:type="spellStart"/>
      <w:r>
        <w:t>categoryId</w:t>
      </w:r>
      <w:proofErr w:type="spellEnd"/>
      <w:r>
        <w:t xml:space="preserve"> ) / ( </w:t>
      </w:r>
      <w:proofErr w:type="spellStart"/>
      <w:r>
        <w:t>filter</w:t>
      </w:r>
      <w:proofErr w:type="spellEnd"/>
      <w:r>
        <w:t xml:space="preserve"> ) ]</w:t>
      </w:r>
    </w:p>
    <w:p w14:paraId="3BF5D22A" w14:textId="77777777" w:rsidR="006D1EEF" w:rsidRDefault="00924ECA">
      <w:pPr>
        <w:pStyle w:val="Standard"/>
      </w:pPr>
      <w:r>
        <w:t xml:space="preserve">02: System pobiera </w:t>
      </w:r>
      <w:proofErr w:type="spellStart"/>
      <w:r>
        <w:t>productList</w:t>
      </w:r>
      <w:proofErr w:type="spellEnd"/>
      <w:r>
        <w:t xml:space="preserve"> dane z bazy </w:t>
      </w:r>
    </w:p>
    <w:p w14:paraId="608C57A5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03: System </w:t>
      </w:r>
      <w:proofErr w:type="spellStart"/>
      <w:r>
        <w:rPr>
          <w:lang w:val="en-US"/>
        </w:rPr>
        <w:t>wyświetla</w:t>
      </w:r>
      <w:proofErr w:type="spellEnd"/>
      <w:r>
        <w:rPr>
          <w:lang w:val="en-US"/>
        </w:rPr>
        <w:t xml:space="preserve"> [ VIEW: / product / list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productList</w:t>
      </w:r>
      <w:proofErr w:type="spellEnd"/>
      <w:proofErr w:type="gramEnd"/>
      <w:r>
        <w:rPr>
          <w:lang w:val="en-US"/>
        </w:rPr>
        <w:t xml:space="preserve"> ) ]</w:t>
      </w:r>
    </w:p>
    <w:p w14:paraId="030B2C3D" w14:textId="77777777" w:rsidR="006D1EEF" w:rsidRDefault="00924ECA">
      <w:pPr>
        <w:pStyle w:val="Standard"/>
      </w:pPr>
      <w:r>
        <w:t xml:space="preserve">04: Aktor wybiera </w:t>
      </w:r>
      <w:proofErr w:type="spellStart"/>
      <w:r>
        <w:t>produktId</w:t>
      </w:r>
      <w:proofErr w:type="spellEnd"/>
    </w:p>
    <w:p w14:paraId="5EACC4B9" w14:textId="77777777" w:rsidR="006D1EEF" w:rsidRDefault="00924ECA">
      <w:pPr>
        <w:pStyle w:val="Standard"/>
      </w:pPr>
      <w:r>
        <w:t>05: -&gt; Ak</w:t>
      </w:r>
      <w:r>
        <w:t xml:space="preserve">tor wywołuje żądanie </w:t>
      </w:r>
      <w:proofErr w:type="gramStart"/>
      <w:r>
        <w:t>[ GET</w:t>
      </w:r>
      <w:proofErr w:type="gramEnd"/>
      <w:r>
        <w:t xml:space="preserve">:  / </w:t>
      </w:r>
      <w:proofErr w:type="spellStart"/>
      <w:r>
        <w:t>product</w:t>
      </w:r>
      <w:proofErr w:type="spellEnd"/>
      <w:r>
        <w:t xml:space="preserve"> / info / { </w:t>
      </w:r>
      <w:proofErr w:type="spellStart"/>
      <w:r>
        <w:t>productId</w:t>
      </w:r>
      <w:proofErr w:type="spellEnd"/>
      <w:r>
        <w:t xml:space="preserve"> }  ]</w:t>
      </w:r>
    </w:p>
    <w:p w14:paraId="2503DFA0" w14:textId="77777777" w:rsidR="006D1EEF" w:rsidRDefault="00924ECA">
      <w:pPr>
        <w:pStyle w:val="Standard"/>
        <w:rPr>
          <w:b/>
          <w:lang w:val="en-US"/>
        </w:rPr>
      </w:pPr>
      <w:r>
        <w:rPr>
          <w:b/>
          <w:lang w:val="en-US"/>
        </w:rPr>
        <w:t xml:space="preserve">[ </w:t>
      </w:r>
      <w:proofErr w:type="gramStart"/>
      <w:r>
        <w:rPr>
          <w:b/>
          <w:lang w:val="en-US"/>
        </w:rPr>
        <w:t>SUCCESS ]</w:t>
      </w:r>
      <w:proofErr w:type="gramEnd"/>
    </w:p>
    <w:p w14:paraId="20A6D59E" w14:textId="77777777" w:rsidR="006D1EEF" w:rsidRDefault="006D1EEF">
      <w:pPr>
        <w:pStyle w:val="Standard"/>
        <w:rPr>
          <w:b/>
          <w:lang w:val="en-US"/>
        </w:rPr>
      </w:pPr>
    </w:p>
    <w:p w14:paraId="3B5DD5BB" w14:textId="77777777" w:rsidR="006D1EEF" w:rsidRDefault="00924ECA">
      <w:pPr>
        <w:pStyle w:val="Standard"/>
        <w:rPr>
          <w:b/>
          <w:lang w:val="en-US"/>
        </w:rPr>
      </w:pPr>
      <w:r>
        <w:rPr>
          <w:b/>
          <w:lang w:val="en-US"/>
        </w:rPr>
        <w:t>PU10: Edit Product</w:t>
      </w:r>
    </w:p>
    <w:p w14:paraId="19DD3DC7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>: Crew}</w:t>
      </w:r>
    </w:p>
    <w:p w14:paraId="5797C2C6" w14:textId="77777777" w:rsidR="006D1EEF" w:rsidRDefault="00924ECA">
      <w:pPr>
        <w:pStyle w:val="Standard"/>
      </w:pPr>
      <w:r>
        <w:t xml:space="preserve">01: Aktor wybiera zakładkę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product</w:t>
      </w:r>
      <w:proofErr w:type="spellEnd"/>
      <w:r>
        <w:t xml:space="preserve"> / </w:t>
      </w:r>
      <w:proofErr w:type="spellStart"/>
      <w:r>
        <w:t>edit</w:t>
      </w:r>
      <w:proofErr w:type="spellEnd"/>
      <w:r>
        <w:t xml:space="preserve">  / { </w:t>
      </w:r>
      <w:proofErr w:type="spellStart"/>
      <w:r>
        <w:t>productId</w:t>
      </w:r>
      <w:proofErr w:type="spellEnd"/>
      <w:r>
        <w:t xml:space="preserve"> }  ]</w:t>
      </w:r>
    </w:p>
    <w:p w14:paraId="74180AB5" w14:textId="77777777" w:rsidR="006D1EEF" w:rsidRDefault="00924ECA">
      <w:pPr>
        <w:pStyle w:val="Standard"/>
      </w:pPr>
      <w:r>
        <w:t xml:space="preserve">02: System pobiera </w:t>
      </w:r>
      <w:proofErr w:type="spellStart"/>
      <w:r>
        <w:t>product</w:t>
      </w:r>
      <w:proofErr w:type="spellEnd"/>
      <w:r>
        <w:t xml:space="preserve"> dane z bazy </w:t>
      </w:r>
    </w:p>
    <w:p w14:paraId="595FA75B" w14:textId="77777777" w:rsidR="006D1EEF" w:rsidRDefault="00924ECA">
      <w:pPr>
        <w:pStyle w:val="Standard"/>
      </w:pPr>
      <w:r>
        <w:t>03: System wyświetla wypełnioną for</w:t>
      </w:r>
      <w:r>
        <w:t xml:space="preserve">matkę </w:t>
      </w:r>
      <w:proofErr w:type="gramStart"/>
      <w:r>
        <w:t>[ VIEW</w:t>
      </w:r>
      <w:proofErr w:type="gramEnd"/>
      <w:r>
        <w:t xml:space="preserve">: / </w:t>
      </w:r>
      <w:proofErr w:type="spellStart"/>
      <w:r>
        <w:t>product</w:t>
      </w:r>
      <w:proofErr w:type="spellEnd"/>
      <w:r>
        <w:t xml:space="preserve"> / </w:t>
      </w:r>
      <w:proofErr w:type="spellStart"/>
      <w:r>
        <w:t>edit</w:t>
      </w:r>
      <w:proofErr w:type="spellEnd"/>
      <w:r>
        <w:t xml:space="preserve"> ( </w:t>
      </w:r>
      <w:proofErr w:type="spellStart"/>
      <w:r>
        <w:t>product</w:t>
      </w:r>
      <w:proofErr w:type="spellEnd"/>
      <w:r>
        <w:t xml:space="preserve"> ) ]</w:t>
      </w:r>
    </w:p>
    <w:p w14:paraId="45A43396" w14:textId="77777777" w:rsidR="006D1EEF" w:rsidRDefault="00924ECA">
      <w:pPr>
        <w:pStyle w:val="Standard"/>
      </w:pPr>
      <w:r>
        <w:t xml:space="preserve">04: Aktor edytuje </w:t>
      </w:r>
      <w:proofErr w:type="gramStart"/>
      <w:r>
        <w:t>dane  [</w:t>
      </w:r>
      <w:proofErr w:type="gramEnd"/>
      <w:r>
        <w:t xml:space="preserve"> </w:t>
      </w:r>
      <w:proofErr w:type="spellStart"/>
      <w:r>
        <w:t>product</w:t>
      </w:r>
      <w:proofErr w:type="spellEnd"/>
      <w:r>
        <w:t xml:space="preserve"> ]</w:t>
      </w:r>
    </w:p>
    <w:p w14:paraId="475BE00D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04: </w:t>
      </w:r>
      <w:proofErr w:type="spellStart"/>
      <w:r>
        <w:rPr>
          <w:lang w:val="en-US"/>
        </w:rPr>
        <w:t>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zapisz</w:t>
      </w:r>
      <w:proofErr w:type="spellEnd"/>
      <w:r>
        <w:rPr>
          <w:lang w:val="en-US"/>
        </w:rPr>
        <w:t xml:space="preserve">  [</w:t>
      </w:r>
      <w:proofErr w:type="gramEnd"/>
      <w:r>
        <w:rPr>
          <w:lang w:val="en-US"/>
        </w:rPr>
        <w:t xml:space="preserve"> FORM: product,  POST:  / product / edit ( product ) ]</w:t>
      </w:r>
    </w:p>
    <w:p w14:paraId="2AAF3568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 xml:space="preserve">05: System </w:t>
      </w:r>
      <w:proofErr w:type="spellStart"/>
      <w:r>
        <w:rPr>
          <w:lang w:val="en-US"/>
        </w:rPr>
        <w:t>waliduje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[ METHOD:  </w:t>
      </w:r>
      <w:proofErr w:type="gramStart"/>
      <w:r>
        <w:rPr>
          <w:lang w:val="en-US"/>
        </w:rPr>
        <w:t>account .</w:t>
      </w:r>
      <w:proofErr w:type="gramEnd"/>
      <w:r>
        <w:rPr>
          <w:lang w:val="en-US"/>
        </w:rPr>
        <w:t xml:space="preserve"> edit </w:t>
      </w:r>
      <w:proofErr w:type="gramStart"/>
      <w:r>
        <w:rPr>
          <w:lang w:val="en-US"/>
        </w:rPr>
        <w:t>( account</w:t>
      </w:r>
      <w:proofErr w:type="gramEnd"/>
      <w:r>
        <w:rPr>
          <w:lang w:val="en-US"/>
        </w:rPr>
        <w:t xml:space="preserve"> ) ]</w:t>
      </w:r>
    </w:p>
    <w:p w14:paraId="1EA092BA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zgodne ]</w:t>
      </w:r>
    </w:p>
    <w:p w14:paraId="1129A90A" w14:textId="77777777" w:rsidR="006D1EEF" w:rsidRDefault="00924ECA">
      <w:pPr>
        <w:pStyle w:val="Standard"/>
      </w:pPr>
      <w:r>
        <w:t xml:space="preserve">06: </w:t>
      </w:r>
      <w:r>
        <w:t xml:space="preserve">System zapisuje do bazy </w:t>
      </w:r>
      <w:proofErr w:type="spellStart"/>
      <w:r>
        <w:t>account</w:t>
      </w:r>
      <w:proofErr w:type="spellEnd"/>
      <w:r>
        <w:t xml:space="preserve"> </w:t>
      </w:r>
    </w:p>
    <w:p w14:paraId="06469258" w14:textId="77777777" w:rsidR="006D1EEF" w:rsidRDefault="00924ECA">
      <w:pPr>
        <w:pStyle w:val="Standard"/>
      </w:pPr>
      <w:r>
        <w:t xml:space="preserve">07: System aktualizuje </w:t>
      </w:r>
      <w:proofErr w:type="gramStart"/>
      <w:r>
        <w:t>[ status</w:t>
      </w:r>
      <w:proofErr w:type="gramEnd"/>
      <w:r>
        <w:t xml:space="preserve"> ostatniej akcji ] [ INFO: produkt zapisany ]</w:t>
      </w:r>
    </w:p>
    <w:p w14:paraId="5C68E5CD" w14:textId="77777777" w:rsidR="006D1EEF" w:rsidRDefault="00924ECA">
      <w:pPr>
        <w:pStyle w:val="Standard"/>
      </w:pPr>
      <w:r>
        <w:t>08: System wyświetla</w:t>
      </w:r>
      <w:proofErr w:type="gramStart"/>
      <w:r>
        <w:t xml:space="preserve">   [</w:t>
      </w:r>
      <w:proofErr w:type="gramEnd"/>
      <w:r>
        <w:t xml:space="preserve"> status ostatniej akcji ] w widok [ / </w:t>
      </w:r>
      <w:proofErr w:type="spellStart"/>
      <w:r>
        <w:t>product</w:t>
      </w:r>
      <w:proofErr w:type="spellEnd"/>
      <w:r>
        <w:t xml:space="preserve"> ]</w:t>
      </w:r>
    </w:p>
    <w:p w14:paraId="3F44CD47" w14:textId="77777777" w:rsidR="006D1EEF" w:rsidRDefault="00924ECA">
      <w:pPr>
        <w:pStyle w:val="Standard"/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[ SUCCESS</w:t>
      </w:r>
      <w:proofErr w:type="gramEnd"/>
      <w:r>
        <w:rPr>
          <w:b/>
        </w:rPr>
        <w:t xml:space="preserve"> ]</w:t>
      </w:r>
    </w:p>
    <w:p w14:paraId="4D83F489" w14:textId="77777777" w:rsidR="006D1EEF" w:rsidRDefault="006D1EEF">
      <w:pPr>
        <w:pStyle w:val="Standard"/>
        <w:rPr>
          <w:b/>
        </w:rPr>
      </w:pPr>
    </w:p>
    <w:p w14:paraId="5A48FA25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niezgodne ]</w:t>
      </w:r>
    </w:p>
    <w:p w14:paraId="3CB13722" w14:textId="77777777" w:rsidR="006D1EEF" w:rsidRDefault="00924ECA">
      <w:pPr>
        <w:pStyle w:val="Standard"/>
      </w:pPr>
      <w:r>
        <w:t xml:space="preserve">`07: System aktualizuje </w:t>
      </w:r>
      <w:proofErr w:type="gramStart"/>
      <w:r>
        <w:t>[ status</w:t>
      </w:r>
      <w:proofErr w:type="gramEnd"/>
      <w:r>
        <w:t xml:space="preserve"> ostatnie</w:t>
      </w:r>
      <w:r>
        <w:t>j akcji ] [ INFO: błąd formularza ]</w:t>
      </w:r>
    </w:p>
    <w:p w14:paraId="759CD715" w14:textId="77777777" w:rsidR="006D1EEF" w:rsidRDefault="00924ECA">
      <w:pPr>
        <w:pStyle w:val="Standard"/>
      </w:pPr>
      <w:r>
        <w:t>`08: System wyświetla</w:t>
      </w:r>
      <w:proofErr w:type="gramStart"/>
      <w:r>
        <w:t xml:space="preserve">   [</w:t>
      </w:r>
      <w:proofErr w:type="gramEnd"/>
      <w:r>
        <w:t xml:space="preserve"> status ostatniej akcji ] </w:t>
      </w:r>
    </w:p>
    <w:p w14:paraId="1CF448A0" w14:textId="77777777" w:rsidR="006D1EEF" w:rsidRDefault="00924ECA">
      <w:pPr>
        <w:pStyle w:val="Standard"/>
      </w:pPr>
      <w:r>
        <w:t xml:space="preserve">`09: przekierowanie -&gt; </w:t>
      </w:r>
      <w:proofErr w:type="gramStart"/>
      <w:r>
        <w:t xml:space="preserve">01:   </w:t>
      </w:r>
      <w:proofErr w:type="gramEnd"/>
      <w:r>
        <w:t xml:space="preserve">GET: / </w:t>
      </w:r>
      <w:proofErr w:type="spellStart"/>
      <w:r>
        <w:t>product</w:t>
      </w:r>
      <w:proofErr w:type="spellEnd"/>
      <w:r>
        <w:t xml:space="preserve"> / </w:t>
      </w:r>
      <w:proofErr w:type="spellStart"/>
      <w:r>
        <w:t>edit</w:t>
      </w:r>
      <w:proofErr w:type="spellEnd"/>
      <w:r>
        <w:t xml:space="preserve">  / { </w:t>
      </w:r>
      <w:proofErr w:type="spellStart"/>
      <w:r>
        <w:t>productId</w:t>
      </w:r>
      <w:proofErr w:type="spellEnd"/>
      <w:r>
        <w:t xml:space="preserve"> }  </w:t>
      </w:r>
    </w:p>
    <w:p w14:paraId="6292EFAD" w14:textId="77777777" w:rsidR="006D1EEF" w:rsidRDefault="006D1EEF">
      <w:pPr>
        <w:pStyle w:val="Standard"/>
      </w:pPr>
    </w:p>
    <w:p w14:paraId="3A01999D" w14:textId="77777777" w:rsidR="006D1EEF" w:rsidRDefault="00924ECA">
      <w:pPr>
        <w:pStyle w:val="Standard"/>
        <w:rPr>
          <w:b/>
          <w:lang w:val="en-US"/>
        </w:rPr>
      </w:pPr>
      <w:r>
        <w:rPr>
          <w:b/>
          <w:lang w:val="en-US"/>
        </w:rPr>
        <w:t xml:space="preserve">PU11: </w:t>
      </w:r>
      <w:proofErr w:type="gramStart"/>
      <w:r>
        <w:rPr>
          <w:b/>
          <w:lang w:val="en-US"/>
        </w:rPr>
        <w:t>Add  Product</w:t>
      </w:r>
      <w:proofErr w:type="gramEnd"/>
    </w:p>
    <w:p w14:paraId="6A6EE6BD" w14:textId="77777777" w:rsidR="006D1EEF" w:rsidRDefault="00924ECA">
      <w:pPr>
        <w:pStyle w:val="Standard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rola</w:t>
      </w:r>
      <w:proofErr w:type="spellEnd"/>
      <w:r>
        <w:rPr>
          <w:lang w:val="en-US"/>
        </w:rPr>
        <w:t>: Crew}</w:t>
      </w:r>
    </w:p>
    <w:p w14:paraId="3B96BE2C" w14:textId="77777777" w:rsidR="006D1EEF" w:rsidRDefault="00924ECA">
      <w:pPr>
        <w:pStyle w:val="Standard"/>
      </w:pPr>
      <w:r>
        <w:t xml:space="preserve">01: Aktor wybiera zakładkę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product</w:t>
      </w:r>
      <w:proofErr w:type="spellEnd"/>
      <w:r>
        <w:t xml:space="preserve"> / </w:t>
      </w:r>
      <w:proofErr w:type="spellStart"/>
      <w:r>
        <w:t>edit</w:t>
      </w:r>
      <w:proofErr w:type="spellEnd"/>
      <w:r>
        <w:t xml:space="preserve">  / { NULL }  ]</w:t>
      </w:r>
    </w:p>
    <w:p w14:paraId="210A6BD6" w14:textId="77777777" w:rsidR="006D1EEF" w:rsidRDefault="00924ECA">
      <w:pPr>
        <w:pStyle w:val="Standard"/>
      </w:pPr>
      <w:r>
        <w:t xml:space="preserve">02: System wywołuje tworzy </w:t>
      </w:r>
      <w:proofErr w:type="spellStart"/>
      <w:r>
        <w:t>nowy_produkt</w:t>
      </w:r>
      <w:proofErr w:type="spellEnd"/>
    </w:p>
    <w:p w14:paraId="27D7C005" w14:textId="77777777" w:rsidR="006D1EEF" w:rsidRDefault="00924ECA">
      <w:pPr>
        <w:pStyle w:val="Standard"/>
      </w:pPr>
      <w:r>
        <w:t xml:space="preserve">03: System zapisuje w bazie </w:t>
      </w:r>
      <w:proofErr w:type="spellStart"/>
      <w:r>
        <w:t>nowy_produkt</w:t>
      </w:r>
      <w:proofErr w:type="spellEnd"/>
    </w:p>
    <w:p w14:paraId="1AEE3A0A" w14:textId="77777777" w:rsidR="006D1EEF" w:rsidRDefault="00924ECA">
      <w:pPr>
        <w:pStyle w:val="Standard"/>
      </w:pPr>
      <w:r>
        <w:t xml:space="preserve">04: System pobiera nowy </w:t>
      </w:r>
      <w:proofErr w:type="gramStart"/>
      <w:r>
        <w:t xml:space="preserve">identyfikator  </w:t>
      </w:r>
      <w:proofErr w:type="spellStart"/>
      <w:r>
        <w:t>productId</w:t>
      </w:r>
      <w:proofErr w:type="spellEnd"/>
      <w:proofErr w:type="gramEnd"/>
    </w:p>
    <w:p w14:paraId="40354A47" w14:textId="77777777" w:rsidR="006D1EEF" w:rsidRDefault="00924ECA">
      <w:pPr>
        <w:pStyle w:val="Standard"/>
      </w:pPr>
      <w:r>
        <w:t xml:space="preserve">05: System przekierowuje na: </w:t>
      </w:r>
      <w:proofErr w:type="gramStart"/>
      <w:r>
        <w:t>[ GET</w:t>
      </w:r>
      <w:proofErr w:type="gramEnd"/>
      <w:r>
        <w:t xml:space="preserve">: / </w:t>
      </w:r>
      <w:proofErr w:type="spellStart"/>
      <w:r>
        <w:t>product</w:t>
      </w:r>
      <w:proofErr w:type="spellEnd"/>
      <w:r>
        <w:t xml:space="preserve"> / </w:t>
      </w:r>
      <w:proofErr w:type="spellStart"/>
      <w:r>
        <w:t>edit</w:t>
      </w:r>
      <w:proofErr w:type="spellEnd"/>
      <w:r>
        <w:t xml:space="preserve">  / { </w:t>
      </w:r>
      <w:proofErr w:type="spellStart"/>
      <w:r>
        <w:t>productId</w:t>
      </w:r>
      <w:proofErr w:type="spellEnd"/>
      <w:r>
        <w:t xml:space="preserve"> }  ]</w:t>
      </w:r>
    </w:p>
    <w:p w14:paraId="576F6BEB" w14:textId="77777777" w:rsidR="006D1EEF" w:rsidRDefault="006D1EEF">
      <w:pPr>
        <w:pStyle w:val="Standard"/>
      </w:pPr>
    </w:p>
    <w:p w14:paraId="688C0650" w14:textId="77777777" w:rsidR="006D1EEF" w:rsidRDefault="00924ECA">
      <w:pPr>
        <w:pStyle w:val="Standard"/>
        <w:rPr>
          <w:b/>
        </w:rPr>
      </w:pPr>
      <w:r>
        <w:rPr>
          <w:b/>
        </w:rPr>
        <w:t>PU</w:t>
      </w:r>
      <w:proofErr w:type="gramStart"/>
      <w:r>
        <w:rPr>
          <w:b/>
        </w:rPr>
        <w:t>13:  =</w:t>
      </w:r>
      <w:proofErr w:type="gramEnd"/>
      <w:r>
        <w:rPr>
          <w:b/>
        </w:rPr>
        <w:t xml:space="preserve"> PU10</w:t>
      </w:r>
    </w:p>
    <w:p w14:paraId="5EDB1323" w14:textId="77777777" w:rsidR="006D1EEF" w:rsidRDefault="006D1EEF">
      <w:pPr>
        <w:pStyle w:val="Standard"/>
      </w:pPr>
    </w:p>
    <w:p w14:paraId="157A0B05" w14:textId="77777777" w:rsidR="006D1EEF" w:rsidRDefault="006D1EEF">
      <w:pPr>
        <w:pStyle w:val="Standard"/>
      </w:pPr>
    </w:p>
    <w:p w14:paraId="0605887A" w14:textId="77777777" w:rsidR="006D1EEF" w:rsidRDefault="006D1EEF">
      <w:pPr>
        <w:pStyle w:val="Standard"/>
      </w:pPr>
    </w:p>
    <w:p w14:paraId="1D5152A4" w14:textId="77777777" w:rsidR="006D1EEF" w:rsidRDefault="006D1EEF">
      <w:pPr>
        <w:pStyle w:val="Standard"/>
      </w:pPr>
    </w:p>
    <w:p w14:paraId="53DC1865" w14:textId="77777777" w:rsidR="006D1EEF" w:rsidRDefault="006D1EEF">
      <w:pPr>
        <w:pStyle w:val="Standard"/>
      </w:pPr>
    </w:p>
    <w:p w14:paraId="3DA0CB16" w14:textId="77777777" w:rsidR="006D1EEF" w:rsidRDefault="006D1EEF">
      <w:pPr>
        <w:pStyle w:val="Standard"/>
      </w:pPr>
    </w:p>
    <w:p w14:paraId="5C9BD026" w14:textId="77777777" w:rsidR="006D1EEF" w:rsidRDefault="006D1EEF">
      <w:pPr>
        <w:pStyle w:val="Standard"/>
        <w:rPr>
          <w:b/>
        </w:rPr>
      </w:pPr>
    </w:p>
    <w:p w14:paraId="608D34BE" w14:textId="77777777" w:rsidR="006D1EEF" w:rsidRDefault="006D1EEF">
      <w:pPr>
        <w:pStyle w:val="Standard"/>
        <w:rPr>
          <w:b/>
        </w:rPr>
      </w:pPr>
    </w:p>
    <w:p w14:paraId="242D4F4B" w14:textId="77777777" w:rsidR="006D1EEF" w:rsidRDefault="006D1EEF">
      <w:pPr>
        <w:rPr>
          <w:b/>
          <w:sz w:val="22"/>
          <w:szCs w:val="20"/>
        </w:rPr>
      </w:pPr>
    </w:p>
    <w:p w14:paraId="7947A3CB" w14:textId="77777777" w:rsidR="006D1EEF" w:rsidRDefault="006D1EEF">
      <w:pPr>
        <w:pStyle w:val="Standard"/>
      </w:pPr>
    </w:p>
    <w:p w14:paraId="4C63A1C0" w14:textId="77777777" w:rsidR="006D1EEF" w:rsidRDefault="006D1EEF">
      <w:pPr>
        <w:pStyle w:val="Standard"/>
        <w:rPr>
          <w:b/>
        </w:rPr>
      </w:pPr>
    </w:p>
    <w:p w14:paraId="25411818" w14:textId="77777777" w:rsidR="006D1EEF" w:rsidRDefault="006D1EEF">
      <w:pPr>
        <w:pStyle w:val="Standard"/>
        <w:rPr>
          <w:b/>
        </w:rPr>
      </w:pPr>
    </w:p>
    <w:p w14:paraId="4D462649" w14:textId="77777777" w:rsidR="006D1EEF" w:rsidRDefault="006D1EEF">
      <w:pPr>
        <w:pStyle w:val="Standard"/>
      </w:pPr>
    </w:p>
    <w:p w14:paraId="1737A8FF" w14:textId="77777777" w:rsidR="006D1EEF" w:rsidRDefault="006D1EEF">
      <w:pPr>
        <w:pageBreakBefore/>
      </w:pPr>
    </w:p>
    <w:p w14:paraId="4D5AF662" w14:textId="77777777" w:rsidR="006D1EEF" w:rsidRDefault="006D1EEF">
      <w:pPr>
        <w:pStyle w:val="Standard"/>
      </w:pPr>
    </w:p>
    <w:p w14:paraId="35AAECD6" w14:textId="77777777" w:rsidR="006D1EEF" w:rsidRDefault="00924ECA">
      <w:pPr>
        <w:pStyle w:val="Standard"/>
      </w:pPr>
      <w:r>
        <w:t xml:space="preserve"> </w:t>
      </w:r>
    </w:p>
    <w:p w14:paraId="794CA268" w14:textId="77777777" w:rsidR="006D1EEF" w:rsidRDefault="006D1EEF">
      <w:pPr>
        <w:pStyle w:val="Standard"/>
      </w:pPr>
    </w:p>
    <w:p w14:paraId="0BFF79BA" w14:textId="77777777" w:rsidR="006D1EEF" w:rsidRDefault="006D1EEF">
      <w:pPr>
        <w:pageBreakBefore/>
      </w:pPr>
    </w:p>
    <w:p w14:paraId="62ED977B" w14:textId="77777777" w:rsidR="006D1EEF" w:rsidRDefault="006D1EEF">
      <w:pPr>
        <w:pageBreakBefore/>
      </w:pPr>
    </w:p>
    <w:p w14:paraId="4FD92B64" w14:textId="77777777" w:rsidR="006D1EEF" w:rsidRDefault="006D1EEF">
      <w:pPr>
        <w:pageBreakBefore/>
      </w:pPr>
    </w:p>
    <w:p w14:paraId="59626FC5" w14:textId="77777777" w:rsidR="006D1EEF" w:rsidRDefault="006D1EEF">
      <w:pPr>
        <w:pageBreakBefore/>
      </w:pPr>
    </w:p>
    <w:p w14:paraId="3066CD9B" w14:textId="77777777" w:rsidR="006D1EEF" w:rsidRDefault="006D1EEF">
      <w:pPr>
        <w:pageBreakBefore/>
      </w:pPr>
    </w:p>
    <w:p w14:paraId="72EA8281" w14:textId="77777777" w:rsidR="006D1EEF" w:rsidRDefault="006D1EEF">
      <w:pPr>
        <w:pageBreakBefore/>
      </w:pPr>
    </w:p>
    <w:p w14:paraId="299D8ED8" w14:textId="77777777" w:rsidR="006D1EEF" w:rsidRDefault="006D1EEF">
      <w:pPr>
        <w:pageBreakBefore/>
      </w:pPr>
    </w:p>
    <w:p w14:paraId="1C7DB13D" w14:textId="77777777" w:rsidR="006D1EEF" w:rsidRDefault="006D1EEF">
      <w:pPr>
        <w:pageBreakBefore/>
      </w:pPr>
    </w:p>
    <w:p w14:paraId="1D05308D" w14:textId="77777777" w:rsidR="006D1EEF" w:rsidRDefault="006D1EEF">
      <w:pPr>
        <w:pageBreakBefore/>
      </w:pPr>
    </w:p>
    <w:p w14:paraId="6B245E52" w14:textId="77777777" w:rsidR="006D1EEF" w:rsidRDefault="00924ECA">
      <w:pPr>
        <w:pStyle w:val="Standard"/>
      </w:pPr>
      <w:r>
        <w:rPr>
          <w:noProof/>
          <w:lang w:eastAsia="pl-PL"/>
        </w:rPr>
        <w:drawing>
          <wp:anchor distT="0" distB="0" distL="114300" distR="114300" simplePos="0" relativeHeight="3" behindDoc="0" locked="0" layoutInCell="1" allowOverlap="1" wp14:anchorId="5C2800E9" wp14:editId="05B7C7C9">
            <wp:simplePos x="0" y="0"/>
            <wp:positionH relativeFrom="column">
              <wp:posOffset>683239</wp:posOffset>
            </wp:positionH>
            <wp:positionV relativeFrom="paragraph">
              <wp:posOffset>-62270</wp:posOffset>
            </wp:positionV>
            <wp:extent cx="4983480" cy="8149681"/>
            <wp:effectExtent l="0" t="0" r="0" b="3719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81496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D436C78" w14:textId="77777777" w:rsidR="006D1EEF" w:rsidRDefault="006D1EEF">
      <w:pPr>
        <w:pStyle w:val="Standard"/>
      </w:pPr>
    </w:p>
    <w:p w14:paraId="4EA51B06" w14:textId="77777777" w:rsidR="006D1EEF" w:rsidRDefault="006D1EEF">
      <w:pPr>
        <w:pStyle w:val="Standard"/>
      </w:pPr>
    </w:p>
    <w:p w14:paraId="2F0A9085" w14:textId="77777777" w:rsidR="006D1EEF" w:rsidRDefault="006D1EEF">
      <w:pPr>
        <w:pStyle w:val="Standard"/>
      </w:pPr>
    </w:p>
    <w:p w14:paraId="435701E7" w14:textId="77777777" w:rsidR="006D1EEF" w:rsidRDefault="006D1EEF">
      <w:pPr>
        <w:pStyle w:val="Standard"/>
      </w:pPr>
    </w:p>
    <w:p w14:paraId="7BF0CE9C" w14:textId="77777777" w:rsidR="006D1EEF" w:rsidRDefault="006D1EEF">
      <w:pPr>
        <w:pStyle w:val="Standard"/>
      </w:pPr>
    </w:p>
    <w:p w14:paraId="603332C0" w14:textId="77777777" w:rsidR="006D1EEF" w:rsidRDefault="006D1EEF">
      <w:pPr>
        <w:pStyle w:val="Standard"/>
      </w:pPr>
    </w:p>
    <w:p w14:paraId="272EE829" w14:textId="77777777" w:rsidR="006D1EEF" w:rsidRDefault="006D1EEF">
      <w:pPr>
        <w:pStyle w:val="Standard"/>
      </w:pPr>
    </w:p>
    <w:p w14:paraId="4D8D42C3" w14:textId="77777777" w:rsidR="006D1EEF" w:rsidRDefault="006D1EEF">
      <w:pPr>
        <w:pStyle w:val="Standard"/>
      </w:pPr>
    </w:p>
    <w:p w14:paraId="3F4712D3" w14:textId="77777777" w:rsidR="006D1EEF" w:rsidRDefault="006D1EEF">
      <w:pPr>
        <w:pStyle w:val="Standard"/>
      </w:pPr>
    </w:p>
    <w:p w14:paraId="24A9F648" w14:textId="77777777" w:rsidR="006D1EEF" w:rsidRDefault="006D1EEF">
      <w:pPr>
        <w:pStyle w:val="Standard"/>
      </w:pPr>
    </w:p>
    <w:p w14:paraId="2759E287" w14:textId="77777777" w:rsidR="006D1EEF" w:rsidRDefault="006D1EEF">
      <w:pPr>
        <w:pStyle w:val="Standard"/>
      </w:pPr>
    </w:p>
    <w:p w14:paraId="3E541BA0" w14:textId="77777777" w:rsidR="006D1EEF" w:rsidRDefault="006D1EEF">
      <w:pPr>
        <w:pStyle w:val="Standard"/>
      </w:pPr>
    </w:p>
    <w:p w14:paraId="3BB4A703" w14:textId="77777777" w:rsidR="006D1EEF" w:rsidRDefault="006D1EEF">
      <w:pPr>
        <w:pStyle w:val="Standard"/>
      </w:pPr>
    </w:p>
    <w:p w14:paraId="1C77E86C" w14:textId="77777777" w:rsidR="006D1EEF" w:rsidRDefault="006D1EEF">
      <w:pPr>
        <w:pStyle w:val="Standard"/>
      </w:pPr>
    </w:p>
    <w:p w14:paraId="3F1C31E7" w14:textId="77777777" w:rsidR="006D1EEF" w:rsidRDefault="006D1EEF">
      <w:pPr>
        <w:pStyle w:val="Standard"/>
      </w:pPr>
    </w:p>
    <w:p w14:paraId="37B34D60" w14:textId="77777777" w:rsidR="006D1EEF" w:rsidRDefault="006D1EEF">
      <w:pPr>
        <w:pStyle w:val="Standard"/>
      </w:pPr>
    </w:p>
    <w:p w14:paraId="74AC2946" w14:textId="77777777" w:rsidR="006D1EEF" w:rsidRDefault="006D1EEF">
      <w:pPr>
        <w:pStyle w:val="Standard"/>
      </w:pPr>
    </w:p>
    <w:p w14:paraId="0BB854A0" w14:textId="77777777" w:rsidR="006D1EEF" w:rsidRDefault="006D1EEF">
      <w:pPr>
        <w:pStyle w:val="Standard"/>
      </w:pPr>
    </w:p>
    <w:p w14:paraId="39932AB5" w14:textId="77777777" w:rsidR="006D1EEF" w:rsidRDefault="006D1EEF">
      <w:pPr>
        <w:pStyle w:val="Standard"/>
      </w:pPr>
    </w:p>
    <w:p w14:paraId="5DDA3E83" w14:textId="77777777" w:rsidR="006D1EEF" w:rsidRDefault="006D1EEF">
      <w:pPr>
        <w:pStyle w:val="Standard"/>
      </w:pPr>
    </w:p>
    <w:p w14:paraId="189D22DA" w14:textId="77777777" w:rsidR="006D1EEF" w:rsidRDefault="006D1EEF">
      <w:pPr>
        <w:pStyle w:val="Standard"/>
      </w:pPr>
    </w:p>
    <w:p w14:paraId="5F4EB0F4" w14:textId="77777777" w:rsidR="006D1EEF" w:rsidRDefault="006D1EEF">
      <w:pPr>
        <w:pStyle w:val="Standard"/>
      </w:pPr>
    </w:p>
    <w:p w14:paraId="68E75D79" w14:textId="77777777" w:rsidR="006D1EEF" w:rsidRDefault="006D1EEF">
      <w:pPr>
        <w:pStyle w:val="Standard"/>
      </w:pPr>
    </w:p>
    <w:p w14:paraId="0EF9ED30" w14:textId="77777777" w:rsidR="006D1EEF" w:rsidRDefault="006D1EEF">
      <w:pPr>
        <w:pStyle w:val="Standard"/>
      </w:pPr>
    </w:p>
    <w:p w14:paraId="250CF214" w14:textId="77777777" w:rsidR="006D1EEF" w:rsidRDefault="006D1EEF">
      <w:pPr>
        <w:pStyle w:val="Standard"/>
      </w:pPr>
    </w:p>
    <w:p w14:paraId="7CAFA01C" w14:textId="77777777" w:rsidR="006D1EEF" w:rsidRDefault="006D1EEF">
      <w:pPr>
        <w:pStyle w:val="Standard"/>
      </w:pPr>
    </w:p>
    <w:p w14:paraId="789E50DF" w14:textId="77777777" w:rsidR="006D1EEF" w:rsidRDefault="006D1EEF">
      <w:pPr>
        <w:pStyle w:val="Standard"/>
      </w:pPr>
    </w:p>
    <w:p w14:paraId="6C918135" w14:textId="77777777" w:rsidR="006D1EEF" w:rsidRDefault="006D1EEF">
      <w:pPr>
        <w:pStyle w:val="Standard"/>
      </w:pPr>
    </w:p>
    <w:p w14:paraId="2516B462" w14:textId="77777777" w:rsidR="006D1EEF" w:rsidRDefault="006D1EEF">
      <w:pPr>
        <w:pStyle w:val="Standard"/>
      </w:pPr>
    </w:p>
    <w:p w14:paraId="7312DD41" w14:textId="77777777" w:rsidR="006D1EEF" w:rsidRDefault="006D1EEF">
      <w:pPr>
        <w:pStyle w:val="Standard"/>
      </w:pPr>
    </w:p>
    <w:p w14:paraId="35BEF5A8" w14:textId="77777777" w:rsidR="006D1EEF" w:rsidRDefault="006D1EEF">
      <w:pPr>
        <w:pStyle w:val="Standard"/>
      </w:pPr>
    </w:p>
    <w:p w14:paraId="79E30F5C" w14:textId="77777777" w:rsidR="006D1EEF" w:rsidRDefault="006D1EEF">
      <w:pPr>
        <w:pStyle w:val="Standard"/>
      </w:pPr>
    </w:p>
    <w:p w14:paraId="16D13AC1" w14:textId="77777777" w:rsidR="006D1EEF" w:rsidRDefault="006D1EEF">
      <w:pPr>
        <w:pStyle w:val="Standard"/>
      </w:pPr>
    </w:p>
    <w:p w14:paraId="73C7BB2D" w14:textId="77777777" w:rsidR="006D1EEF" w:rsidRDefault="006D1EEF">
      <w:pPr>
        <w:pStyle w:val="Standard"/>
      </w:pPr>
    </w:p>
    <w:p w14:paraId="5064AEF9" w14:textId="77777777" w:rsidR="006D1EEF" w:rsidRDefault="00924ECA">
      <w:pPr>
        <w:pStyle w:val="Standard"/>
      </w:pPr>
      <w:r>
        <w:t xml:space="preserve">Diagram czynności PU2: Edytuj Historię </w:t>
      </w:r>
      <w:proofErr w:type="gramStart"/>
      <w:r>
        <w:t>[ Identyfikator</w:t>
      </w:r>
      <w:proofErr w:type="gramEnd"/>
      <w:r>
        <w:t xml:space="preserve"> Historii ]</w:t>
      </w:r>
    </w:p>
    <w:p w14:paraId="41996996" w14:textId="77777777" w:rsidR="006D1EEF" w:rsidRDefault="006D1EEF">
      <w:pPr>
        <w:pStyle w:val="Standard"/>
        <w:pageBreakBefore/>
      </w:pPr>
    </w:p>
    <w:p w14:paraId="3574853F" w14:textId="77777777" w:rsidR="006D1EEF" w:rsidRDefault="00924ECA">
      <w:pPr>
        <w:pStyle w:val="Standard"/>
      </w:pPr>
      <w:r>
        <w:rPr>
          <w:b/>
        </w:rPr>
        <w:t xml:space="preserve">PU2: </w:t>
      </w:r>
      <w:r>
        <w:rPr>
          <w:b/>
          <w:bCs/>
        </w:rPr>
        <w:t xml:space="preserve">Edytuj Historię </w:t>
      </w:r>
      <w:proofErr w:type="gramStart"/>
      <w:r>
        <w:rPr>
          <w:b/>
          <w:bCs/>
        </w:rPr>
        <w:t>[ Identyfikator</w:t>
      </w:r>
      <w:proofErr w:type="gramEnd"/>
      <w:r>
        <w:rPr>
          <w:b/>
          <w:bCs/>
        </w:rPr>
        <w:t xml:space="preserve"> Historii ]</w:t>
      </w:r>
    </w:p>
    <w:p w14:paraId="52288EFD" w14:textId="77777777" w:rsidR="006D1EEF" w:rsidRDefault="00924ECA">
      <w:pPr>
        <w:pStyle w:val="Standard"/>
      </w:pPr>
      <w:r>
        <w:t>{rola: Pisarz, aktywna zakładka [</w:t>
      </w:r>
      <w:proofErr w:type="gramStart"/>
      <w:r>
        <w:t>Historia ]</w:t>
      </w:r>
      <w:proofErr w:type="gramEnd"/>
      <w:r>
        <w:t xml:space="preserve"> wybrany element [ Historia ]}</w:t>
      </w:r>
    </w:p>
    <w:p w14:paraId="79025639" w14:textId="77777777" w:rsidR="006D1EEF" w:rsidRDefault="00924ECA">
      <w:pPr>
        <w:pStyle w:val="Standard"/>
      </w:pPr>
      <w:r>
        <w:t xml:space="preserve">01: Aktor klika przycisk </w:t>
      </w:r>
      <w:proofErr w:type="gramStart"/>
      <w:r>
        <w:t>[ Edytuj</w:t>
      </w:r>
      <w:proofErr w:type="gramEnd"/>
      <w:r>
        <w:t xml:space="preserve"> ]</w:t>
      </w:r>
    </w:p>
    <w:p w14:paraId="69B2D27F" w14:textId="77777777" w:rsidR="006D1EEF" w:rsidRDefault="00924ECA">
      <w:pPr>
        <w:pStyle w:val="Standard"/>
      </w:pPr>
      <w:r>
        <w:t>02: System wczytuje dane wybranej [</w:t>
      </w:r>
      <w:proofErr w:type="gramStart"/>
      <w:r>
        <w:t>Historii ]</w:t>
      </w:r>
      <w:proofErr w:type="gramEnd"/>
    </w:p>
    <w:p w14:paraId="0C4253D7" w14:textId="77777777" w:rsidR="006D1EEF" w:rsidRDefault="00924ECA">
      <w:pPr>
        <w:pStyle w:val="Standard"/>
      </w:pPr>
      <w:r>
        <w:t xml:space="preserve">03: System wyświetla formularz </w:t>
      </w:r>
      <w:proofErr w:type="gramStart"/>
      <w:r>
        <w:t>[ Edycja</w:t>
      </w:r>
      <w:proofErr w:type="gramEnd"/>
      <w:r>
        <w:t xml:space="preserve"> Historii ]</w:t>
      </w:r>
    </w:p>
    <w:p w14:paraId="679722B0" w14:textId="77777777" w:rsidR="006D1EEF" w:rsidRDefault="00924ECA">
      <w:pPr>
        <w:pStyle w:val="Standard"/>
      </w:pPr>
      <w:r>
        <w:t>04: Aktor edytuje dane</w:t>
      </w:r>
    </w:p>
    <w:p w14:paraId="2C1AB3FF" w14:textId="77777777" w:rsidR="006D1EEF" w:rsidRDefault="00924ECA">
      <w:pPr>
        <w:pStyle w:val="Standard"/>
      </w:pPr>
      <w:r>
        <w:t xml:space="preserve">05: Aktor klika </w:t>
      </w:r>
      <w:proofErr w:type="gramStart"/>
      <w:r>
        <w:t>[ Anuluj</w:t>
      </w:r>
      <w:proofErr w:type="gramEnd"/>
      <w:r>
        <w:t xml:space="preserve"> ]</w:t>
      </w:r>
    </w:p>
    <w:p w14:paraId="1778135C" w14:textId="77777777" w:rsidR="006D1EEF" w:rsidRDefault="00924ECA">
      <w:pPr>
        <w:pStyle w:val="Standard"/>
      </w:pPr>
      <w:r>
        <w:t xml:space="preserve">06: </w:t>
      </w:r>
      <w:proofErr w:type="spellStart"/>
      <w:r>
        <w:t>idz</w:t>
      </w:r>
      <w:proofErr w:type="spellEnd"/>
      <w:r>
        <w:t xml:space="preserve"> do → </w:t>
      </w:r>
      <w:r>
        <w:rPr>
          <w:b/>
          <w:bCs/>
        </w:rPr>
        <w:t xml:space="preserve">PU 03 </w:t>
      </w:r>
      <w:proofErr w:type="spellStart"/>
      <w:r>
        <w:rPr>
          <w:b/>
          <w:bCs/>
        </w:rPr>
        <w:t>Znajdz</w:t>
      </w:r>
      <w:proofErr w:type="spellEnd"/>
      <w:r>
        <w:rPr>
          <w:b/>
          <w:bCs/>
        </w:rPr>
        <w:t xml:space="preserve"> Historię</w:t>
      </w:r>
    </w:p>
    <w:p w14:paraId="748B5C1A" w14:textId="77777777" w:rsidR="006D1EEF" w:rsidRDefault="00924ECA">
      <w:pPr>
        <w:pStyle w:val="Standard"/>
      </w:pPr>
      <w:proofErr w:type="gramStart"/>
      <w:r>
        <w:rPr>
          <w:b/>
          <w:bCs/>
        </w:rPr>
        <w:t>[ NIEPOWODZENIE</w:t>
      </w:r>
      <w:proofErr w:type="gramEnd"/>
      <w:r>
        <w:rPr>
          <w:b/>
          <w:bCs/>
        </w:rPr>
        <w:t xml:space="preserve"> ]</w:t>
      </w:r>
    </w:p>
    <w:p w14:paraId="21594DAE" w14:textId="77777777" w:rsidR="006D1EEF" w:rsidRDefault="006D1EEF">
      <w:pPr>
        <w:pStyle w:val="Standard"/>
      </w:pPr>
    </w:p>
    <w:p w14:paraId="7A05C5FA" w14:textId="77777777" w:rsidR="006D1EEF" w:rsidRDefault="00924ECA">
      <w:pPr>
        <w:pStyle w:val="Standard"/>
      </w:pPr>
      <w:r>
        <w:rPr>
          <w:b/>
          <w:bCs/>
        </w:rPr>
        <w:t xml:space="preserve">PU2: Edytuj Historię </w:t>
      </w:r>
      <w:proofErr w:type="gramStart"/>
      <w:r>
        <w:rPr>
          <w:b/>
          <w:bCs/>
        </w:rPr>
        <w:t>[ Identyfikator</w:t>
      </w:r>
      <w:proofErr w:type="gramEnd"/>
      <w:r>
        <w:rPr>
          <w:b/>
          <w:bCs/>
        </w:rPr>
        <w:t xml:space="preserve"> Historii ] – scena</w:t>
      </w:r>
      <w:r>
        <w:rPr>
          <w:b/>
          <w:bCs/>
        </w:rPr>
        <w:t>riusz alternatywny</w:t>
      </w:r>
    </w:p>
    <w:p w14:paraId="4A8909BF" w14:textId="77777777" w:rsidR="006D1EEF" w:rsidRDefault="00924ECA">
      <w:pPr>
        <w:pStyle w:val="Standard"/>
      </w:pPr>
      <w:r>
        <w:t xml:space="preserve">05’: Aktor klika </w:t>
      </w:r>
      <w:proofErr w:type="gramStart"/>
      <w:r>
        <w:t>[ Zapisz</w:t>
      </w:r>
      <w:proofErr w:type="gramEnd"/>
      <w:r>
        <w:t xml:space="preserve"> zmiany ]</w:t>
      </w:r>
    </w:p>
    <w:p w14:paraId="0647BD08" w14:textId="77777777" w:rsidR="006D1EEF" w:rsidRDefault="00924ECA">
      <w:pPr>
        <w:pStyle w:val="Standard"/>
      </w:pPr>
      <w:r>
        <w:t xml:space="preserve">06’: System wyświetla informację </w:t>
      </w:r>
      <w:proofErr w:type="gramStart"/>
      <w:r>
        <w:t>[ Prośba</w:t>
      </w:r>
      <w:proofErr w:type="gramEnd"/>
      <w:r>
        <w:t xml:space="preserve"> o użycie klucza U2F ]</w:t>
      </w:r>
    </w:p>
    <w:p w14:paraId="092B8AD1" w14:textId="77777777" w:rsidR="006D1EEF" w:rsidRDefault="00924ECA">
      <w:pPr>
        <w:pStyle w:val="Standard"/>
      </w:pPr>
      <w:r>
        <w:t>07’: System oczekuje na weryfikację klucza U2F</w:t>
      </w:r>
    </w:p>
    <w:p w14:paraId="66791C29" w14:textId="77777777" w:rsidR="006D1EEF" w:rsidRDefault="00924ECA">
      <w:pPr>
        <w:pStyle w:val="Standard"/>
      </w:pPr>
      <w:proofErr w:type="gramStart"/>
      <w:r>
        <w:t>[ przekroczony</w:t>
      </w:r>
      <w:proofErr w:type="gramEnd"/>
      <w:r>
        <w:t xml:space="preserve"> czas weryfikacji ]</w:t>
      </w:r>
    </w:p>
    <w:p w14:paraId="4F3A3F7D" w14:textId="77777777" w:rsidR="006D1EEF" w:rsidRDefault="00924ECA">
      <w:pPr>
        <w:pStyle w:val="Standard"/>
      </w:pPr>
      <w:r>
        <w:t xml:space="preserve">08’: </w:t>
      </w:r>
      <w:proofErr w:type="spellStart"/>
      <w:r>
        <w:t>idz</w:t>
      </w:r>
      <w:proofErr w:type="spellEnd"/>
      <w:r>
        <w:t xml:space="preserve"> do </w:t>
      </w:r>
      <w:r>
        <w:rPr>
          <w:b/>
          <w:bCs/>
        </w:rPr>
        <w:t xml:space="preserve">PU 03 </w:t>
      </w:r>
      <w:proofErr w:type="spellStart"/>
      <w:r>
        <w:rPr>
          <w:b/>
          <w:bCs/>
        </w:rPr>
        <w:t>Znajdz</w:t>
      </w:r>
      <w:proofErr w:type="spellEnd"/>
      <w:r>
        <w:rPr>
          <w:b/>
          <w:bCs/>
        </w:rPr>
        <w:t xml:space="preserve"> Historię</w:t>
      </w:r>
    </w:p>
    <w:p w14:paraId="08A27C26" w14:textId="77777777" w:rsidR="006D1EEF" w:rsidRDefault="00924ECA">
      <w:pPr>
        <w:pStyle w:val="Standard"/>
        <w:rPr>
          <w:b/>
          <w:bCs/>
        </w:rPr>
      </w:pPr>
      <w:proofErr w:type="gramStart"/>
      <w:r>
        <w:rPr>
          <w:b/>
          <w:bCs/>
        </w:rPr>
        <w:t>[ NIEPOWODZENIE</w:t>
      </w:r>
      <w:proofErr w:type="gramEnd"/>
      <w:r>
        <w:rPr>
          <w:b/>
          <w:bCs/>
        </w:rPr>
        <w:t xml:space="preserve"> ]</w:t>
      </w:r>
    </w:p>
    <w:p w14:paraId="5C817A32" w14:textId="77777777" w:rsidR="006D1EEF" w:rsidRDefault="006D1EEF">
      <w:pPr>
        <w:pStyle w:val="Standard"/>
        <w:rPr>
          <w:b/>
          <w:bCs/>
        </w:rPr>
      </w:pPr>
    </w:p>
    <w:p w14:paraId="6E39B970" w14:textId="77777777" w:rsidR="006D1EEF" w:rsidRDefault="00924ECA">
      <w:pPr>
        <w:pStyle w:val="Standard"/>
        <w:rPr>
          <w:b/>
          <w:bCs/>
        </w:rPr>
      </w:pPr>
      <w:r>
        <w:rPr>
          <w:b/>
          <w:bCs/>
        </w:rPr>
        <w:t>– sc</w:t>
      </w:r>
      <w:r>
        <w:rPr>
          <w:b/>
          <w:bCs/>
        </w:rPr>
        <w:t>enariusz alternatywny</w:t>
      </w:r>
    </w:p>
    <w:p w14:paraId="378BDF65" w14:textId="77777777" w:rsidR="006D1EEF" w:rsidRDefault="00924ECA">
      <w:pPr>
        <w:pStyle w:val="Standard"/>
      </w:pPr>
      <w:proofErr w:type="gramStart"/>
      <w:r>
        <w:t>[ klucz</w:t>
      </w:r>
      <w:proofErr w:type="gramEnd"/>
      <w:r>
        <w:t xml:space="preserve"> zgodny ]</w:t>
      </w:r>
    </w:p>
    <w:p w14:paraId="0C05FA24" w14:textId="77777777" w:rsidR="006D1EEF" w:rsidRDefault="00924ECA">
      <w:pPr>
        <w:pStyle w:val="Standard"/>
      </w:pPr>
      <w:r>
        <w:t>08’’: System pobiera dane z formularza</w:t>
      </w:r>
    </w:p>
    <w:p w14:paraId="5C59DF63" w14:textId="77777777" w:rsidR="006D1EEF" w:rsidRDefault="00924ECA">
      <w:pPr>
        <w:pStyle w:val="Standard"/>
      </w:pPr>
      <w:r>
        <w:t>09’’: System waliduje dane</w:t>
      </w:r>
    </w:p>
    <w:p w14:paraId="7EDBCE86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prawidłowe ]</w:t>
      </w:r>
    </w:p>
    <w:p w14:paraId="518EEAA8" w14:textId="77777777" w:rsidR="006D1EEF" w:rsidRDefault="00924ECA">
      <w:pPr>
        <w:pStyle w:val="Standard"/>
      </w:pPr>
      <w:r>
        <w:t xml:space="preserve">10’’: System zapisuje </w:t>
      </w:r>
      <w:proofErr w:type="gramStart"/>
      <w:r>
        <w:t>[ Historię</w:t>
      </w:r>
      <w:proofErr w:type="gramEnd"/>
      <w:r>
        <w:t xml:space="preserve"> ]</w:t>
      </w:r>
    </w:p>
    <w:p w14:paraId="72CD1229" w14:textId="77777777" w:rsidR="006D1EEF" w:rsidRDefault="00924ECA">
      <w:pPr>
        <w:pStyle w:val="Standard"/>
      </w:pPr>
      <w:r>
        <w:t xml:space="preserve">11’’: System wyświetla informację </w:t>
      </w:r>
      <w:proofErr w:type="gramStart"/>
      <w:r>
        <w:t>[ Dane</w:t>
      </w:r>
      <w:proofErr w:type="gramEnd"/>
      <w:r>
        <w:t xml:space="preserve"> zapisane ]</w:t>
      </w:r>
    </w:p>
    <w:p w14:paraId="403E94A6" w14:textId="77777777" w:rsidR="006D1EEF" w:rsidRDefault="00924ECA">
      <w:pPr>
        <w:pStyle w:val="Standard"/>
      </w:pPr>
      <w:r>
        <w:t xml:space="preserve">12’’: Aktor klika </w:t>
      </w:r>
      <w:proofErr w:type="gramStart"/>
      <w:r>
        <w:t>[ Zamknij</w:t>
      </w:r>
      <w:proofErr w:type="gramEnd"/>
      <w:r>
        <w:t xml:space="preserve"> ] ( lub [ ESC ] </w:t>
      </w:r>
      <w:r>
        <w:t>)</w:t>
      </w:r>
    </w:p>
    <w:p w14:paraId="3BD9718E" w14:textId="77777777" w:rsidR="006D1EEF" w:rsidRDefault="00924ECA">
      <w:pPr>
        <w:pStyle w:val="Standard"/>
      </w:pPr>
      <w:r>
        <w:t xml:space="preserve">13’’: </w:t>
      </w:r>
      <w:proofErr w:type="spellStart"/>
      <w:r>
        <w:t>idz</w:t>
      </w:r>
      <w:proofErr w:type="spellEnd"/>
      <w:r>
        <w:t xml:space="preserve"> do → </w:t>
      </w:r>
      <w:r>
        <w:rPr>
          <w:b/>
          <w:bCs/>
        </w:rPr>
        <w:t xml:space="preserve">PU 03 </w:t>
      </w:r>
      <w:proofErr w:type="spellStart"/>
      <w:r>
        <w:rPr>
          <w:b/>
          <w:bCs/>
        </w:rPr>
        <w:t>Znajdz</w:t>
      </w:r>
      <w:proofErr w:type="spellEnd"/>
      <w:r>
        <w:rPr>
          <w:b/>
          <w:bCs/>
        </w:rPr>
        <w:t xml:space="preserve"> Historię</w:t>
      </w:r>
    </w:p>
    <w:p w14:paraId="1FE638D8" w14:textId="77777777" w:rsidR="006D1EEF" w:rsidRDefault="00924ECA">
      <w:pPr>
        <w:pStyle w:val="Standard"/>
      </w:pPr>
      <w:proofErr w:type="gramStart"/>
      <w:r>
        <w:rPr>
          <w:b/>
          <w:bCs/>
        </w:rPr>
        <w:t>[ SUKCES</w:t>
      </w:r>
      <w:proofErr w:type="gramEnd"/>
      <w:r>
        <w:rPr>
          <w:b/>
          <w:bCs/>
        </w:rPr>
        <w:t xml:space="preserve"> ]</w:t>
      </w:r>
    </w:p>
    <w:p w14:paraId="5E1F6B4B" w14:textId="77777777" w:rsidR="006D1EEF" w:rsidRDefault="006D1EEF">
      <w:pPr>
        <w:pStyle w:val="Standard"/>
      </w:pPr>
    </w:p>
    <w:p w14:paraId="7663F841" w14:textId="77777777" w:rsidR="006D1EEF" w:rsidRDefault="00924ECA">
      <w:pPr>
        <w:pStyle w:val="Standard"/>
        <w:rPr>
          <w:b/>
          <w:bCs/>
        </w:rPr>
      </w:pPr>
      <w:r>
        <w:rPr>
          <w:b/>
          <w:bCs/>
        </w:rPr>
        <w:t>– scenariusz alternatywny</w:t>
      </w:r>
    </w:p>
    <w:p w14:paraId="7437D7E9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niepoprawne ]</w:t>
      </w:r>
    </w:p>
    <w:p w14:paraId="1D63010E" w14:textId="77777777" w:rsidR="006D1EEF" w:rsidRDefault="00924ECA">
      <w:pPr>
        <w:pStyle w:val="Standard"/>
      </w:pPr>
      <w:r>
        <w:t xml:space="preserve">10’’’: System wyświetla komunikat </w:t>
      </w:r>
      <w:proofErr w:type="gramStart"/>
      <w:r>
        <w:t>[ błąd</w:t>
      </w:r>
      <w:proofErr w:type="gramEnd"/>
      <w:r>
        <w:t xml:space="preserve"> w formularzu ]</w:t>
      </w:r>
    </w:p>
    <w:p w14:paraId="7A2C2FDA" w14:textId="77777777" w:rsidR="006D1EEF" w:rsidRDefault="00924ECA">
      <w:pPr>
        <w:pStyle w:val="Standard"/>
      </w:pPr>
      <w:r>
        <w:t xml:space="preserve">11’’’: Aktor klika </w:t>
      </w:r>
      <w:proofErr w:type="gramStart"/>
      <w:r>
        <w:t>[ Zamknij</w:t>
      </w:r>
      <w:proofErr w:type="gramEnd"/>
      <w:r>
        <w:t xml:space="preserve"> ] ( lub [ ESC ])</w:t>
      </w:r>
    </w:p>
    <w:p w14:paraId="0C34C020" w14:textId="77777777" w:rsidR="006D1EEF" w:rsidRDefault="00924ECA">
      <w:pPr>
        <w:pStyle w:val="Standard"/>
      </w:pPr>
      <w:r>
        <w:t xml:space="preserve">12’’’: </w:t>
      </w:r>
      <w:proofErr w:type="spellStart"/>
      <w:r>
        <w:t>idz</w:t>
      </w:r>
      <w:proofErr w:type="spellEnd"/>
      <w:r>
        <w:t xml:space="preserve"> do → 02</w:t>
      </w:r>
    </w:p>
    <w:p w14:paraId="5EBB3DE6" w14:textId="77777777" w:rsidR="006D1EEF" w:rsidRDefault="006D1EEF">
      <w:pPr>
        <w:pStyle w:val="Standard"/>
      </w:pPr>
    </w:p>
    <w:p w14:paraId="50429C30" w14:textId="77777777" w:rsidR="006D1EEF" w:rsidRDefault="006D1EEF">
      <w:pPr>
        <w:pStyle w:val="Standard"/>
      </w:pPr>
    </w:p>
    <w:p w14:paraId="266EAC0A" w14:textId="77777777" w:rsidR="006D1EEF" w:rsidRDefault="006D1EEF">
      <w:pPr>
        <w:pStyle w:val="Standard"/>
      </w:pPr>
    </w:p>
    <w:p w14:paraId="7ECAC3DC" w14:textId="77777777" w:rsidR="006D1EEF" w:rsidRDefault="006D1EEF">
      <w:pPr>
        <w:pStyle w:val="Standard"/>
      </w:pPr>
    </w:p>
    <w:p w14:paraId="43C8D305" w14:textId="77777777" w:rsidR="006D1EEF" w:rsidRDefault="00924ECA">
      <w:pPr>
        <w:pStyle w:val="Standard"/>
        <w:rPr>
          <w:b/>
        </w:rPr>
      </w:pPr>
      <w:r>
        <w:rPr>
          <w:b/>
        </w:rPr>
        <w:t>PU04: Dodaj Wydarzenie</w:t>
      </w:r>
    </w:p>
    <w:p w14:paraId="0A5449A7" w14:textId="77777777" w:rsidR="006D1EEF" w:rsidRDefault="00924ECA">
      <w:pPr>
        <w:pStyle w:val="Standard"/>
      </w:pPr>
      <w:r>
        <w:t>{rola: Zarządca, aktywna zakładka [</w:t>
      </w:r>
      <w:proofErr w:type="gramStart"/>
      <w:r>
        <w:t>Historia ]</w:t>
      </w:r>
      <w:proofErr w:type="gramEnd"/>
      <w:r>
        <w:t xml:space="preserve"> wybrany element [ Historia ] }</w:t>
      </w:r>
    </w:p>
    <w:p w14:paraId="5E9A2F2F" w14:textId="77777777" w:rsidR="006D1EEF" w:rsidRDefault="00924ECA">
      <w:pPr>
        <w:pStyle w:val="Standard"/>
      </w:pPr>
      <w:r>
        <w:t xml:space="preserve">01: Aktor wybiera przycisk </w:t>
      </w:r>
      <w:proofErr w:type="gramStart"/>
      <w:r>
        <w:t>[ Dodaj</w:t>
      </w:r>
      <w:proofErr w:type="gramEnd"/>
      <w:r>
        <w:t xml:space="preserve"> Wydarzenie ]</w:t>
      </w:r>
    </w:p>
    <w:p w14:paraId="5C10FBA9" w14:textId="77777777" w:rsidR="006D1EEF" w:rsidRDefault="00924ECA">
      <w:pPr>
        <w:pStyle w:val="Standard"/>
      </w:pPr>
      <w:r>
        <w:t xml:space="preserve">03: System wyświetla formatkę </w:t>
      </w:r>
      <w:proofErr w:type="gramStart"/>
      <w:r>
        <w:t>[ Nazwa</w:t>
      </w:r>
      <w:proofErr w:type="gramEnd"/>
      <w:r>
        <w:t xml:space="preserve"> Wydarzenie ]</w:t>
      </w:r>
    </w:p>
    <w:p w14:paraId="12935737" w14:textId="77777777" w:rsidR="006D1EEF" w:rsidRDefault="00924ECA">
      <w:pPr>
        <w:pStyle w:val="Standard"/>
      </w:pPr>
      <w:r>
        <w:t xml:space="preserve">04: Aktor wprowadza </w:t>
      </w:r>
      <w:proofErr w:type="gramStart"/>
      <w:r>
        <w:t>[ Nazwę</w:t>
      </w:r>
      <w:proofErr w:type="gramEnd"/>
      <w:r>
        <w:t xml:space="preserve"> Wydarzenia ]</w:t>
      </w:r>
    </w:p>
    <w:p w14:paraId="3985A422" w14:textId="77777777" w:rsidR="006D1EEF" w:rsidRDefault="00924ECA">
      <w:pPr>
        <w:pStyle w:val="Standard"/>
      </w:pPr>
      <w:r>
        <w:t xml:space="preserve">05: Aktor klika przycisk </w:t>
      </w:r>
      <w:proofErr w:type="gramStart"/>
      <w:r>
        <w:t>[ Zapisz</w:t>
      </w:r>
      <w:proofErr w:type="gramEnd"/>
      <w:r>
        <w:t xml:space="preserve"> ]</w:t>
      </w:r>
    </w:p>
    <w:p w14:paraId="56F68D4F" w14:textId="77777777" w:rsidR="006D1EEF" w:rsidRDefault="00924ECA">
      <w:pPr>
        <w:pStyle w:val="Standard"/>
      </w:pPr>
      <w:r>
        <w:t>06:</w:t>
      </w:r>
      <w:r>
        <w:t xml:space="preserve"> System waliduje wprowadzone dane</w:t>
      </w:r>
    </w:p>
    <w:p w14:paraId="4B97EB30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prawidłowe ]</w:t>
      </w:r>
    </w:p>
    <w:p w14:paraId="1E2661F6" w14:textId="77777777" w:rsidR="006D1EEF" w:rsidRDefault="00924ECA">
      <w:pPr>
        <w:pStyle w:val="Standard"/>
      </w:pPr>
      <w:r>
        <w:t>07: System zapisuje nowe wydarzenie</w:t>
      </w:r>
    </w:p>
    <w:p w14:paraId="4188E5D2" w14:textId="77777777" w:rsidR="006D1EEF" w:rsidRDefault="00924ECA">
      <w:pPr>
        <w:pStyle w:val="Standard"/>
      </w:pPr>
      <w:r>
        <w:t>08: System zachowuje nowy identyfikator</w:t>
      </w:r>
    </w:p>
    <w:p w14:paraId="3BE57FC2" w14:textId="77777777" w:rsidR="006D1EEF" w:rsidRDefault="00924ECA">
      <w:pPr>
        <w:pStyle w:val="Standard"/>
      </w:pPr>
      <w:proofErr w:type="gramStart"/>
      <w:r>
        <w:t>[ SUKCES</w:t>
      </w:r>
      <w:proofErr w:type="gramEnd"/>
      <w:r>
        <w:t xml:space="preserve"> ]</w:t>
      </w:r>
    </w:p>
    <w:p w14:paraId="6E63007A" w14:textId="77777777" w:rsidR="006D1EEF" w:rsidRDefault="00924ECA">
      <w:pPr>
        <w:pStyle w:val="Standard"/>
      </w:pPr>
      <w:r>
        <w:t xml:space="preserve">09: </w:t>
      </w:r>
      <w:proofErr w:type="spellStart"/>
      <w:r>
        <w:t>idz</w:t>
      </w:r>
      <w:proofErr w:type="spellEnd"/>
      <w:r>
        <w:t xml:space="preserve"> do → </w:t>
      </w:r>
      <w:r>
        <w:rPr>
          <w:b/>
          <w:bCs/>
        </w:rPr>
        <w:t xml:space="preserve">PU 05 Edytuj Wydarzenie </w:t>
      </w:r>
      <w:proofErr w:type="gramStart"/>
      <w:r>
        <w:rPr>
          <w:b/>
          <w:bCs/>
        </w:rPr>
        <w:t>[ Identyfikator</w:t>
      </w:r>
      <w:proofErr w:type="gramEnd"/>
      <w:r>
        <w:rPr>
          <w:b/>
          <w:bCs/>
        </w:rPr>
        <w:t xml:space="preserve"> Wydarzenia ]</w:t>
      </w:r>
    </w:p>
    <w:p w14:paraId="671641B4" w14:textId="77777777" w:rsidR="006D1EEF" w:rsidRDefault="00924ECA">
      <w:pPr>
        <w:pStyle w:val="Standard"/>
      </w:pPr>
      <w:r>
        <w:rPr>
          <w:b/>
        </w:rPr>
        <w:t>PU01: Dodaj Wydarzenie – scenariusz alternatywny</w:t>
      </w:r>
    </w:p>
    <w:p w14:paraId="5BE37A1E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niepoprawne ]</w:t>
      </w:r>
    </w:p>
    <w:p w14:paraId="40D0C809" w14:textId="77777777" w:rsidR="006D1EEF" w:rsidRDefault="00924ECA">
      <w:pPr>
        <w:pStyle w:val="Standard"/>
      </w:pPr>
      <w:r>
        <w:t xml:space="preserve">09: System wyświetla komunikat </w:t>
      </w:r>
      <w:proofErr w:type="gramStart"/>
      <w:r>
        <w:t>[ niewłaściwa</w:t>
      </w:r>
      <w:proofErr w:type="gramEnd"/>
      <w:r>
        <w:t xml:space="preserve"> nazwa ]</w:t>
      </w:r>
    </w:p>
    <w:p w14:paraId="2496D3C5" w14:textId="77777777" w:rsidR="006D1EEF" w:rsidRDefault="00924ECA">
      <w:pPr>
        <w:pStyle w:val="Standard"/>
        <w:rPr>
          <w:b/>
        </w:rPr>
      </w:pPr>
      <w:r>
        <w:rPr>
          <w:b/>
        </w:rPr>
        <w:t xml:space="preserve">10: </w:t>
      </w:r>
      <w:proofErr w:type="spellStart"/>
      <w:r>
        <w:rPr>
          <w:b/>
        </w:rPr>
        <w:t>idz</w:t>
      </w:r>
      <w:proofErr w:type="spellEnd"/>
      <w:r>
        <w:rPr>
          <w:b/>
        </w:rPr>
        <w:t xml:space="preserve"> do → 03</w:t>
      </w:r>
    </w:p>
    <w:p w14:paraId="4946DF84" w14:textId="77777777" w:rsidR="006D1EEF" w:rsidRDefault="006D1EEF">
      <w:pPr>
        <w:pStyle w:val="Standard"/>
        <w:rPr>
          <w:b/>
        </w:rPr>
      </w:pPr>
    </w:p>
    <w:p w14:paraId="3EF9B893" w14:textId="77777777" w:rsidR="006D1EEF" w:rsidRDefault="00924ECA">
      <w:pPr>
        <w:pStyle w:val="Standard"/>
      </w:pPr>
      <w:r>
        <w:rPr>
          <w:b/>
        </w:rPr>
        <w:t xml:space="preserve">PU5: </w:t>
      </w:r>
      <w:r>
        <w:rPr>
          <w:b/>
          <w:bCs/>
        </w:rPr>
        <w:t xml:space="preserve">Edytuj Wydarzenie </w:t>
      </w:r>
      <w:proofErr w:type="gramStart"/>
      <w:r>
        <w:rPr>
          <w:b/>
          <w:bCs/>
        </w:rPr>
        <w:t>[ Identyfikator</w:t>
      </w:r>
      <w:proofErr w:type="gramEnd"/>
      <w:r>
        <w:rPr>
          <w:b/>
          <w:bCs/>
        </w:rPr>
        <w:t xml:space="preserve"> Wydarzenia ]</w:t>
      </w:r>
    </w:p>
    <w:p w14:paraId="0D2AAF48" w14:textId="77777777" w:rsidR="006D1EEF" w:rsidRDefault="00924ECA">
      <w:pPr>
        <w:pStyle w:val="Standard"/>
      </w:pPr>
      <w:r>
        <w:t>{rola: Zarządca, aktywna zakładka [</w:t>
      </w:r>
      <w:proofErr w:type="gramStart"/>
      <w:r>
        <w:t>Wydarzenia ]</w:t>
      </w:r>
      <w:proofErr w:type="gramEnd"/>
      <w:r>
        <w:t xml:space="preserve"> wybrany element [ Wydarzenie ]}</w:t>
      </w:r>
    </w:p>
    <w:p w14:paraId="39930265" w14:textId="77777777" w:rsidR="006D1EEF" w:rsidRDefault="00924ECA">
      <w:pPr>
        <w:pStyle w:val="Standard"/>
      </w:pPr>
      <w:r>
        <w:t xml:space="preserve">01: Aktor klika przycisk </w:t>
      </w:r>
      <w:proofErr w:type="gramStart"/>
      <w:r>
        <w:t>[ Edytuj</w:t>
      </w:r>
      <w:proofErr w:type="gramEnd"/>
      <w:r>
        <w:t xml:space="preserve"> ]</w:t>
      </w:r>
    </w:p>
    <w:p w14:paraId="57CFC118" w14:textId="77777777" w:rsidR="006D1EEF" w:rsidRDefault="00924ECA">
      <w:pPr>
        <w:pStyle w:val="Standard"/>
      </w:pPr>
      <w:r>
        <w:t xml:space="preserve">02: System wczytuje dane wybranego </w:t>
      </w:r>
      <w:proofErr w:type="gramStart"/>
      <w:r>
        <w:t>[ Wydarzenie</w:t>
      </w:r>
      <w:proofErr w:type="gramEnd"/>
      <w:r>
        <w:t xml:space="preserve"> ]</w:t>
      </w:r>
    </w:p>
    <w:p w14:paraId="582F9ED8" w14:textId="77777777" w:rsidR="006D1EEF" w:rsidRDefault="00924ECA">
      <w:pPr>
        <w:pStyle w:val="Standard"/>
      </w:pPr>
      <w:r>
        <w:t xml:space="preserve">03: System wyświetla formularz </w:t>
      </w:r>
      <w:proofErr w:type="gramStart"/>
      <w:r>
        <w:t>[ Edycja</w:t>
      </w:r>
      <w:proofErr w:type="gramEnd"/>
      <w:r>
        <w:t xml:space="preserve"> Wydarzenie ]</w:t>
      </w:r>
    </w:p>
    <w:p w14:paraId="35ED983D" w14:textId="77777777" w:rsidR="006D1EEF" w:rsidRDefault="00924ECA">
      <w:pPr>
        <w:pStyle w:val="Standard"/>
      </w:pPr>
      <w:r>
        <w:t>04: Aktor edytuje dane</w:t>
      </w:r>
    </w:p>
    <w:p w14:paraId="76F638D8" w14:textId="77777777" w:rsidR="006D1EEF" w:rsidRDefault="00924ECA">
      <w:pPr>
        <w:pStyle w:val="Standard"/>
      </w:pPr>
      <w:r>
        <w:t xml:space="preserve">05: Aktor klika </w:t>
      </w:r>
      <w:proofErr w:type="gramStart"/>
      <w:r>
        <w:t>[ Zapisz</w:t>
      </w:r>
      <w:proofErr w:type="gramEnd"/>
      <w:r>
        <w:t xml:space="preserve"> zmiany ]</w:t>
      </w:r>
    </w:p>
    <w:p w14:paraId="5EEFAAC2" w14:textId="77777777" w:rsidR="006D1EEF" w:rsidRDefault="00924ECA">
      <w:pPr>
        <w:pStyle w:val="Standard"/>
      </w:pPr>
      <w:r>
        <w:t>06: System waliduje dane</w:t>
      </w:r>
    </w:p>
    <w:p w14:paraId="2B76AAB8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prawidłowe ]</w:t>
      </w:r>
    </w:p>
    <w:p w14:paraId="0280314F" w14:textId="77777777" w:rsidR="006D1EEF" w:rsidRDefault="00924ECA">
      <w:pPr>
        <w:pStyle w:val="Standard"/>
      </w:pPr>
      <w:r>
        <w:t xml:space="preserve">07: System zapisuje </w:t>
      </w:r>
      <w:proofErr w:type="gramStart"/>
      <w:r>
        <w:t>[ Wydarzenie</w:t>
      </w:r>
      <w:proofErr w:type="gramEnd"/>
      <w:r>
        <w:t xml:space="preserve"> ]</w:t>
      </w:r>
    </w:p>
    <w:p w14:paraId="0AF05CB9" w14:textId="77777777" w:rsidR="006D1EEF" w:rsidRDefault="00924ECA">
      <w:pPr>
        <w:pStyle w:val="Standard"/>
      </w:pPr>
      <w:r>
        <w:t xml:space="preserve">08: </w:t>
      </w:r>
      <w:r>
        <w:t xml:space="preserve">System wyświetla informację </w:t>
      </w:r>
      <w:proofErr w:type="gramStart"/>
      <w:r>
        <w:t>[ Dane</w:t>
      </w:r>
      <w:proofErr w:type="gramEnd"/>
      <w:r>
        <w:t xml:space="preserve"> zapisane ]</w:t>
      </w:r>
    </w:p>
    <w:p w14:paraId="4221E174" w14:textId="77777777" w:rsidR="006D1EEF" w:rsidRDefault="00924ECA">
      <w:pPr>
        <w:pStyle w:val="Standard"/>
      </w:pPr>
      <w:proofErr w:type="gramStart"/>
      <w:r>
        <w:rPr>
          <w:b/>
          <w:bCs/>
        </w:rPr>
        <w:t>[ SUKCES</w:t>
      </w:r>
      <w:proofErr w:type="gramEnd"/>
      <w:r>
        <w:rPr>
          <w:b/>
          <w:bCs/>
        </w:rPr>
        <w:t xml:space="preserve"> ]</w:t>
      </w:r>
    </w:p>
    <w:p w14:paraId="28D2EB1C" w14:textId="77777777" w:rsidR="006D1EEF" w:rsidRDefault="006D1EEF">
      <w:pPr>
        <w:pStyle w:val="Standard"/>
      </w:pPr>
    </w:p>
    <w:p w14:paraId="3E9262C5" w14:textId="77777777" w:rsidR="006D1EEF" w:rsidRDefault="00924ECA">
      <w:pPr>
        <w:pStyle w:val="Standard"/>
        <w:rPr>
          <w:b/>
          <w:bCs/>
        </w:rPr>
      </w:pPr>
      <w:r>
        <w:rPr>
          <w:b/>
          <w:bCs/>
        </w:rPr>
        <w:t>– scenariusz alternatywny</w:t>
      </w:r>
    </w:p>
    <w:p w14:paraId="10E3F1FE" w14:textId="77777777" w:rsidR="006D1EEF" w:rsidRDefault="00924ECA">
      <w:pPr>
        <w:pStyle w:val="Standard"/>
      </w:pPr>
      <w:proofErr w:type="gramStart"/>
      <w:r>
        <w:t>[ dane</w:t>
      </w:r>
      <w:proofErr w:type="gramEnd"/>
      <w:r>
        <w:t xml:space="preserve"> niepoprawne ]</w:t>
      </w:r>
    </w:p>
    <w:p w14:paraId="13C74942" w14:textId="77777777" w:rsidR="006D1EEF" w:rsidRDefault="00924ECA">
      <w:pPr>
        <w:pStyle w:val="Standard"/>
      </w:pPr>
      <w:r>
        <w:t xml:space="preserve">07’: System wyświetla informację </w:t>
      </w:r>
      <w:proofErr w:type="gramStart"/>
      <w:r>
        <w:t>[ błąd</w:t>
      </w:r>
      <w:proofErr w:type="gramEnd"/>
      <w:r>
        <w:t xml:space="preserve"> w formularzu ]</w:t>
      </w:r>
    </w:p>
    <w:p w14:paraId="5F52345A" w14:textId="77777777" w:rsidR="006D1EEF" w:rsidRDefault="00924ECA">
      <w:pPr>
        <w:pStyle w:val="Standard"/>
      </w:pPr>
      <w:r>
        <w:t>08’: Aktor zamyka informację</w:t>
      </w:r>
    </w:p>
    <w:p w14:paraId="6FAF568E" w14:textId="77777777" w:rsidR="006D1EEF" w:rsidRDefault="00924ECA">
      <w:pPr>
        <w:pStyle w:val="Standard"/>
      </w:pPr>
      <w:r>
        <w:t xml:space="preserve">09’: </w:t>
      </w:r>
      <w:proofErr w:type="spellStart"/>
      <w:r>
        <w:t>idz</w:t>
      </w:r>
      <w:proofErr w:type="spellEnd"/>
      <w:r>
        <w:t xml:space="preserve"> do → 04</w:t>
      </w:r>
    </w:p>
    <w:p w14:paraId="34987B13" w14:textId="77777777" w:rsidR="006D1EEF" w:rsidRDefault="006D1EEF">
      <w:pPr>
        <w:pStyle w:val="Standard"/>
      </w:pPr>
    </w:p>
    <w:p w14:paraId="58B65A8C" w14:textId="77777777" w:rsidR="006D1EEF" w:rsidRDefault="006D1EEF">
      <w:pPr>
        <w:pStyle w:val="Standard"/>
      </w:pPr>
    </w:p>
    <w:p w14:paraId="66BC941C" w14:textId="77777777" w:rsidR="006D1EEF" w:rsidRDefault="006D1EEF">
      <w:pPr>
        <w:pStyle w:val="Standard"/>
        <w:pageBreakBefore/>
      </w:pPr>
    </w:p>
    <w:p w14:paraId="6B8ADB8C" w14:textId="77777777" w:rsidR="006D1EEF" w:rsidRDefault="00924ECA">
      <w:pPr>
        <w:pStyle w:val="Standard"/>
      </w:pPr>
      <w:r>
        <w:rPr>
          <w:b/>
        </w:rPr>
        <w:t>PU06: Szukaj Wydarzenie</w:t>
      </w:r>
    </w:p>
    <w:p w14:paraId="491580D8" w14:textId="77777777" w:rsidR="006D1EEF" w:rsidRDefault="00924ECA">
      <w:pPr>
        <w:pStyle w:val="Standard"/>
      </w:pPr>
      <w:r>
        <w:t>{rola: Gracz}</w:t>
      </w:r>
    </w:p>
    <w:p w14:paraId="58FCC964" w14:textId="77777777" w:rsidR="006D1EEF" w:rsidRDefault="00924ECA">
      <w:pPr>
        <w:pStyle w:val="Standard"/>
      </w:pPr>
      <w:r>
        <w:t>01: Aktor</w:t>
      </w:r>
      <w:r>
        <w:t xml:space="preserve"> wybiera zakładkę </w:t>
      </w:r>
      <w:proofErr w:type="gramStart"/>
      <w:r>
        <w:t>[ Wydarzenie</w:t>
      </w:r>
      <w:proofErr w:type="gramEnd"/>
      <w:r>
        <w:t xml:space="preserve"> ]</w:t>
      </w:r>
    </w:p>
    <w:p w14:paraId="74C6E2E2" w14:textId="77777777" w:rsidR="006D1EEF" w:rsidRDefault="00924ECA">
      <w:pPr>
        <w:pStyle w:val="Standard"/>
      </w:pPr>
      <w:r>
        <w:t xml:space="preserve">02: Aktor wybiera przycisk </w:t>
      </w:r>
      <w:proofErr w:type="gramStart"/>
      <w:r>
        <w:t>[ Szukaj</w:t>
      </w:r>
      <w:proofErr w:type="gramEnd"/>
      <w:r>
        <w:t xml:space="preserve"> Wydarzenia ]</w:t>
      </w:r>
    </w:p>
    <w:p w14:paraId="0CFAE4FA" w14:textId="77777777" w:rsidR="006D1EEF" w:rsidRDefault="00924ECA">
      <w:pPr>
        <w:pStyle w:val="Standard"/>
      </w:pPr>
      <w:r>
        <w:t xml:space="preserve">03: System pobiera listę </w:t>
      </w:r>
      <w:proofErr w:type="gramStart"/>
      <w:r>
        <w:t>[ opisów</w:t>
      </w:r>
      <w:proofErr w:type="gramEnd"/>
      <w:r>
        <w:t xml:space="preserve">  Wydarzeń ]</w:t>
      </w:r>
    </w:p>
    <w:p w14:paraId="102EFB74" w14:textId="77777777" w:rsidR="006D1EEF" w:rsidRDefault="00924ECA">
      <w:pPr>
        <w:pStyle w:val="Standard"/>
      </w:pPr>
      <w:r>
        <w:t xml:space="preserve">04: System wyświetla listę </w:t>
      </w:r>
      <w:proofErr w:type="gramStart"/>
      <w:r>
        <w:t>[ opisów</w:t>
      </w:r>
      <w:proofErr w:type="gramEnd"/>
      <w:r>
        <w:t xml:space="preserve"> Wydarzeń ]</w:t>
      </w:r>
    </w:p>
    <w:p w14:paraId="75714031" w14:textId="77777777" w:rsidR="006D1EEF" w:rsidRDefault="00924ECA">
      <w:pPr>
        <w:pStyle w:val="Standard"/>
      </w:pPr>
      <w:r>
        <w:t xml:space="preserve">05: Aktor wybiera </w:t>
      </w:r>
      <w:proofErr w:type="gramStart"/>
      <w:r>
        <w:t>element  [</w:t>
      </w:r>
      <w:proofErr w:type="gramEnd"/>
      <w:r>
        <w:t xml:space="preserve"> Wydarzenie ] z listy</w:t>
      </w:r>
    </w:p>
    <w:p w14:paraId="14B89AB4" w14:textId="77777777" w:rsidR="006D1EEF" w:rsidRDefault="00924ECA">
      <w:pPr>
        <w:pStyle w:val="Standard"/>
      </w:pPr>
      <w:proofErr w:type="gramStart"/>
      <w:r>
        <w:t>[ SUKCES</w:t>
      </w:r>
      <w:proofErr w:type="gramEnd"/>
      <w:r>
        <w:t xml:space="preserve"> ]</w:t>
      </w:r>
    </w:p>
    <w:p w14:paraId="0913AB75" w14:textId="77777777" w:rsidR="006D1EEF" w:rsidRDefault="00924ECA">
      <w:pPr>
        <w:pStyle w:val="Standard"/>
      </w:pPr>
      <w:r>
        <w:t>– scenariusz alterna</w:t>
      </w:r>
      <w:r>
        <w:t>tywny</w:t>
      </w:r>
    </w:p>
    <w:p w14:paraId="52A56698" w14:textId="77777777" w:rsidR="006D1EEF" w:rsidRDefault="00924ECA">
      <w:pPr>
        <w:pStyle w:val="Standard"/>
      </w:pPr>
      <w:r>
        <w:t xml:space="preserve">05’: Aktor klika </w:t>
      </w:r>
      <w:proofErr w:type="gramStart"/>
      <w:r>
        <w:t>[ Wyjście</w:t>
      </w:r>
      <w:proofErr w:type="gramEnd"/>
      <w:r>
        <w:t xml:space="preserve"> ]</w:t>
      </w:r>
    </w:p>
    <w:p w14:paraId="2E5DACD0" w14:textId="77777777" w:rsidR="006D1EEF" w:rsidRDefault="00924ECA">
      <w:pPr>
        <w:pStyle w:val="Standard"/>
      </w:pPr>
      <w:r>
        <w:t xml:space="preserve">06’: </w:t>
      </w:r>
      <w:proofErr w:type="spellStart"/>
      <w:r>
        <w:t>idz</w:t>
      </w:r>
      <w:proofErr w:type="spellEnd"/>
      <w:r>
        <w:t xml:space="preserve"> do zakładki </w:t>
      </w:r>
      <w:proofErr w:type="gramStart"/>
      <w:r>
        <w:t>[ Wydarzeń</w:t>
      </w:r>
      <w:proofErr w:type="gramEnd"/>
      <w:r>
        <w:t xml:space="preserve"> ]</w:t>
      </w:r>
    </w:p>
    <w:p w14:paraId="5ABB6800" w14:textId="77777777" w:rsidR="006D1EEF" w:rsidRDefault="00924ECA">
      <w:pPr>
        <w:pStyle w:val="Standard"/>
      </w:pPr>
      <w:proofErr w:type="gramStart"/>
      <w:r>
        <w:t>[ PORAŻKA</w:t>
      </w:r>
      <w:proofErr w:type="gramEnd"/>
      <w:r>
        <w:t xml:space="preserve"> ]</w:t>
      </w:r>
    </w:p>
    <w:p w14:paraId="6291A9EE" w14:textId="77777777" w:rsidR="006D1EEF" w:rsidRDefault="006D1EEF">
      <w:pPr>
        <w:pStyle w:val="Standard"/>
      </w:pPr>
    </w:p>
    <w:p w14:paraId="0930F8D0" w14:textId="77777777" w:rsidR="006D1EEF" w:rsidRDefault="006D1EEF">
      <w:pPr>
        <w:pStyle w:val="Standard"/>
        <w:pageBreakBefore/>
      </w:pPr>
    </w:p>
    <w:p w14:paraId="36C605E0" w14:textId="77777777" w:rsidR="006D1EEF" w:rsidRDefault="00924ECA">
      <w:pPr>
        <w:pStyle w:val="Nagwek1"/>
      </w:pPr>
      <w:bookmarkStart w:id="4" w:name="Specyfikacja_wymaga__funkcjonalnych"/>
      <w:bookmarkStart w:id="5" w:name="BKM_776F8167_103C_4166_8BB3_1EF94567D441"/>
      <w:bookmarkEnd w:id="2"/>
      <w:bookmarkEnd w:id="3"/>
      <w:r>
        <w:t>Słownik dziedziny problemu</w:t>
      </w:r>
    </w:p>
    <w:bookmarkEnd w:id="4"/>
    <w:bookmarkEnd w:id="5"/>
    <w:p w14:paraId="65DC32B2" w14:textId="77777777" w:rsidR="006D1EEF" w:rsidRDefault="006D1EEF">
      <w:pPr>
        <w:pStyle w:val="Standard"/>
        <w:jc w:val="center"/>
      </w:pPr>
    </w:p>
    <w:p w14:paraId="4B91CC14" w14:textId="77777777" w:rsidR="006D1EEF" w:rsidRDefault="006D1EEF">
      <w:pPr>
        <w:pStyle w:val="Standard"/>
        <w:jc w:val="center"/>
      </w:pPr>
    </w:p>
    <w:p w14:paraId="334EE6F2" w14:textId="77777777" w:rsidR="006D1EEF" w:rsidRDefault="006D1EEF">
      <w:pPr>
        <w:pStyle w:val="Standard"/>
        <w:jc w:val="center"/>
      </w:pPr>
    </w:p>
    <w:p w14:paraId="74FE96EC" w14:textId="77777777" w:rsidR="006D1EEF" w:rsidRDefault="006D1EEF">
      <w:pPr>
        <w:pStyle w:val="Standard"/>
        <w:jc w:val="center"/>
      </w:pPr>
    </w:p>
    <w:p w14:paraId="65F0C0BC" w14:textId="77777777" w:rsidR="006D1EEF" w:rsidRDefault="00924ECA">
      <w:pPr>
        <w:pStyle w:val="Standard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4" behindDoc="0" locked="0" layoutInCell="1" allowOverlap="1" wp14:anchorId="76781506" wp14:editId="77CB916B">
            <wp:simplePos x="0" y="0"/>
            <wp:positionH relativeFrom="column">
              <wp:posOffset>-592962</wp:posOffset>
            </wp:positionH>
            <wp:positionV relativeFrom="paragraph">
              <wp:posOffset>-26590</wp:posOffset>
            </wp:positionV>
            <wp:extent cx="7449159" cy="5765017"/>
            <wp:effectExtent l="3871" t="8829" r="9612" b="9612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13">
                      <a:off x="0" y="0"/>
                      <a:ext cx="7449159" cy="57650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01EE6CE" w14:textId="77777777" w:rsidR="006D1EEF" w:rsidRDefault="006D1EEF">
      <w:pPr>
        <w:pStyle w:val="Standard"/>
        <w:jc w:val="center"/>
      </w:pPr>
    </w:p>
    <w:p w14:paraId="1C894601" w14:textId="77777777" w:rsidR="006D1EEF" w:rsidRDefault="006D1EEF">
      <w:pPr>
        <w:pStyle w:val="Standard"/>
        <w:jc w:val="center"/>
      </w:pPr>
    </w:p>
    <w:p w14:paraId="594F4DAF" w14:textId="77777777" w:rsidR="006D1EEF" w:rsidRDefault="006D1EEF">
      <w:pPr>
        <w:pStyle w:val="Standard"/>
        <w:jc w:val="center"/>
      </w:pPr>
    </w:p>
    <w:p w14:paraId="52640AB0" w14:textId="77777777" w:rsidR="006D1EEF" w:rsidRDefault="006D1EEF">
      <w:pPr>
        <w:pStyle w:val="Standard"/>
        <w:jc w:val="center"/>
      </w:pPr>
    </w:p>
    <w:p w14:paraId="62FAF327" w14:textId="77777777" w:rsidR="006D1EEF" w:rsidRDefault="006D1EEF">
      <w:pPr>
        <w:pStyle w:val="Standard"/>
        <w:jc w:val="center"/>
      </w:pPr>
    </w:p>
    <w:p w14:paraId="504F0A9D" w14:textId="77777777" w:rsidR="006D1EEF" w:rsidRDefault="006D1EEF">
      <w:pPr>
        <w:pStyle w:val="Standard"/>
        <w:jc w:val="center"/>
      </w:pPr>
    </w:p>
    <w:p w14:paraId="03571503" w14:textId="77777777" w:rsidR="006D1EEF" w:rsidRDefault="006D1EEF">
      <w:pPr>
        <w:pStyle w:val="Standard"/>
        <w:jc w:val="center"/>
      </w:pPr>
    </w:p>
    <w:p w14:paraId="3ECDBDC0" w14:textId="77777777" w:rsidR="006D1EEF" w:rsidRDefault="006D1EEF">
      <w:pPr>
        <w:pStyle w:val="Standard"/>
        <w:jc w:val="center"/>
      </w:pPr>
    </w:p>
    <w:p w14:paraId="75F54849" w14:textId="77777777" w:rsidR="006D1EEF" w:rsidRDefault="006D1EEF">
      <w:pPr>
        <w:pStyle w:val="Standard"/>
        <w:jc w:val="center"/>
      </w:pPr>
    </w:p>
    <w:p w14:paraId="5DE31B0B" w14:textId="77777777" w:rsidR="006D1EEF" w:rsidRDefault="006D1EEF">
      <w:pPr>
        <w:pStyle w:val="Standard"/>
        <w:jc w:val="center"/>
      </w:pPr>
    </w:p>
    <w:p w14:paraId="6C915F04" w14:textId="77777777" w:rsidR="006D1EEF" w:rsidRDefault="006D1EEF">
      <w:pPr>
        <w:pStyle w:val="Standard"/>
        <w:jc w:val="center"/>
      </w:pPr>
    </w:p>
    <w:p w14:paraId="1FF71D7B" w14:textId="77777777" w:rsidR="006D1EEF" w:rsidRDefault="006D1EEF">
      <w:pPr>
        <w:pStyle w:val="Standard"/>
        <w:jc w:val="center"/>
      </w:pPr>
    </w:p>
    <w:p w14:paraId="6632C96E" w14:textId="77777777" w:rsidR="006D1EEF" w:rsidRDefault="006D1EEF">
      <w:pPr>
        <w:pStyle w:val="Standard"/>
        <w:jc w:val="center"/>
      </w:pPr>
    </w:p>
    <w:p w14:paraId="45666152" w14:textId="77777777" w:rsidR="006D1EEF" w:rsidRDefault="006D1EEF">
      <w:pPr>
        <w:pStyle w:val="Standard"/>
        <w:jc w:val="center"/>
      </w:pPr>
    </w:p>
    <w:p w14:paraId="03B050E6" w14:textId="77777777" w:rsidR="006D1EEF" w:rsidRDefault="006D1EEF">
      <w:pPr>
        <w:pStyle w:val="Standard"/>
        <w:jc w:val="center"/>
      </w:pPr>
    </w:p>
    <w:p w14:paraId="1E1C2D52" w14:textId="77777777" w:rsidR="006D1EEF" w:rsidRDefault="006D1EEF">
      <w:pPr>
        <w:pStyle w:val="Standard"/>
        <w:jc w:val="center"/>
      </w:pPr>
    </w:p>
    <w:p w14:paraId="3A036B3F" w14:textId="77777777" w:rsidR="006D1EEF" w:rsidRDefault="006D1EEF">
      <w:pPr>
        <w:pStyle w:val="Standard"/>
        <w:jc w:val="center"/>
      </w:pPr>
    </w:p>
    <w:p w14:paraId="30361C2A" w14:textId="77777777" w:rsidR="006D1EEF" w:rsidRDefault="006D1EEF">
      <w:pPr>
        <w:pStyle w:val="Standard"/>
        <w:jc w:val="center"/>
      </w:pPr>
    </w:p>
    <w:p w14:paraId="26E34DA7" w14:textId="77777777" w:rsidR="006D1EEF" w:rsidRDefault="006D1EEF">
      <w:pPr>
        <w:pStyle w:val="Standard"/>
        <w:jc w:val="center"/>
      </w:pPr>
    </w:p>
    <w:p w14:paraId="7926C3B3" w14:textId="77777777" w:rsidR="006D1EEF" w:rsidRDefault="006D1EEF">
      <w:pPr>
        <w:pStyle w:val="Standard"/>
        <w:jc w:val="center"/>
      </w:pPr>
    </w:p>
    <w:p w14:paraId="5F2EA788" w14:textId="77777777" w:rsidR="006D1EEF" w:rsidRDefault="006D1EEF">
      <w:pPr>
        <w:pStyle w:val="Standard"/>
        <w:jc w:val="center"/>
      </w:pPr>
    </w:p>
    <w:p w14:paraId="1BDDEFD7" w14:textId="77777777" w:rsidR="006D1EEF" w:rsidRDefault="006D1EEF">
      <w:pPr>
        <w:pStyle w:val="Standard"/>
        <w:jc w:val="center"/>
      </w:pPr>
    </w:p>
    <w:p w14:paraId="2C46C002" w14:textId="77777777" w:rsidR="006D1EEF" w:rsidRDefault="006D1EEF">
      <w:pPr>
        <w:pStyle w:val="Standard"/>
        <w:jc w:val="center"/>
      </w:pPr>
    </w:p>
    <w:p w14:paraId="3140C958" w14:textId="77777777" w:rsidR="006D1EEF" w:rsidRDefault="006D1EEF">
      <w:pPr>
        <w:pStyle w:val="Standard"/>
        <w:jc w:val="center"/>
      </w:pPr>
    </w:p>
    <w:p w14:paraId="1D790CCA" w14:textId="77777777" w:rsidR="006D1EEF" w:rsidRDefault="006D1EEF">
      <w:pPr>
        <w:pStyle w:val="Standard"/>
        <w:jc w:val="center"/>
      </w:pPr>
    </w:p>
    <w:p w14:paraId="47EC505D" w14:textId="77777777" w:rsidR="006D1EEF" w:rsidRDefault="006D1EEF">
      <w:pPr>
        <w:pStyle w:val="Standard"/>
        <w:jc w:val="center"/>
      </w:pPr>
    </w:p>
    <w:p w14:paraId="4FD3D55A" w14:textId="77777777" w:rsidR="006D1EEF" w:rsidRDefault="006D1EEF">
      <w:pPr>
        <w:pStyle w:val="Standard"/>
        <w:jc w:val="center"/>
      </w:pPr>
      <w:bookmarkStart w:id="6" w:name="Wymagania_wygl_du_i_u_yteczno_ci"/>
      <w:bookmarkStart w:id="7" w:name="BKM_5A787114_A518_4671_BB00_4886516954C7"/>
      <w:bookmarkStart w:id="8" w:name="Specyfikacja_wymaga__pozafunkcjonalnych"/>
      <w:bookmarkStart w:id="9" w:name="BKM_EA5A09CD_5470_4b86_BC48_31767B1BC386"/>
    </w:p>
    <w:p w14:paraId="0CACC82C" w14:textId="77777777" w:rsidR="006D1EEF" w:rsidRDefault="00924ECA">
      <w:pPr>
        <w:pStyle w:val="StylLegendaCiemnoniebieskiZlewej063cm"/>
      </w:pPr>
      <w:r>
        <w:t xml:space="preserve">Rysunek </w:t>
      </w:r>
      <w:proofErr w:type="gramStart"/>
      <w:r>
        <w:t>4 :</w:t>
      </w:r>
      <w:proofErr w:type="gramEnd"/>
      <w:r>
        <w:t xml:space="preserve"> Diagram klas słownika dla obszaru </w:t>
      </w:r>
      <w:bookmarkEnd w:id="6"/>
      <w:bookmarkEnd w:id="7"/>
      <w:bookmarkEnd w:id="8"/>
      <w:bookmarkEnd w:id="9"/>
      <w:r>
        <w:t>wydarzenia</w:t>
      </w:r>
    </w:p>
    <w:p w14:paraId="5B87F7BB" w14:textId="77777777" w:rsidR="006D1EEF" w:rsidRDefault="006D1EEF">
      <w:pPr>
        <w:pStyle w:val="StylLegendaCiemnoniebieskiZlewej063cm"/>
        <w:pageBreakBefore/>
        <w:ind w:left="0"/>
      </w:pPr>
    </w:p>
    <w:p w14:paraId="0A37A02C" w14:textId="77777777" w:rsidR="006D1EEF" w:rsidRDefault="00924ECA">
      <w:pPr>
        <w:pStyle w:val="Nagwek1"/>
      </w:pPr>
      <w:r>
        <w:t>Projekt struktury systemu</w:t>
      </w:r>
    </w:p>
    <w:p w14:paraId="1308664B" w14:textId="77777777" w:rsidR="006D1EEF" w:rsidRDefault="00924ECA">
      <w:pPr>
        <w:pStyle w:val="Standard"/>
        <w:jc w:val="center"/>
      </w:pPr>
      <w:r>
        <w:rPr>
          <w:noProof/>
          <w:lang w:eastAsia="pl-PL"/>
        </w:rPr>
        <w:drawing>
          <wp:anchor distT="0" distB="0" distL="114300" distR="114300" simplePos="0" relativeHeight="5" behindDoc="0" locked="0" layoutInCell="1" allowOverlap="1" wp14:anchorId="5796BB04" wp14:editId="4C91801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60401" cy="6494068"/>
            <wp:effectExtent l="0" t="0" r="3699" b="0"/>
            <wp:wrapSquare wrapText="bothSides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401" cy="64940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4490876" w14:textId="77777777" w:rsidR="006D1EEF" w:rsidRDefault="006D1EEF">
      <w:pPr>
        <w:pStyle w:val="Standard"/>
        <w:jc w:val="center"/>
      </w:pPr>
    </w:p>
    <w:p w14:paraId="40D68011" w14:textId="77777777" w:rsidR="006D1EEF" w:rsidRDefault="006D1EEF">
      <w:pPr>
        <w:pStyle w:val="Standard"/>
        <w:jc w:val="center"/>
      </w:pPr>
    </w:p>
    <w:p w14:paraId="7FFBE6E9" w14:textId="77777777" w:rsidR="006D1EEF" w:rsidRDefault="006D1EEF">
      <w:pPr>
        <w:pStyle w:val="Standard"/>
        <w:jc w:val="center"/>
      </w:pPr>
    </w:p>
    <w:p w14:paraId="7DD67792" w14:textId="77777777" w:rsidR="006D1EEF" w:rsidRDefault="006D1EEF">
      <w:pPr>
        <w:pStyle w:val="Standard"/>
        <w:jc w:val="center"/>
      </w:pPr>
    </w:p>
    <w:p w14:paraId="27B610DB" w14:textId="77777777" w:rsidR="006D1EEF" w:rsidRDefault="006D1EEF">
      <w:pPr>
        <w:pStyle w:val="Standard"/>
        <w:jc w:val="center"/>
      </w:pPr>
    </w:p>
    <w:p w14:paraId="0EB15BEE" w14:textId="77777777" w:rsidR="006D1EEF" w:rsidRDefault="006D1EEF">
      <w:pPr>
        <w:pStyle w:val="Standard"/>
        <w:jc w:val="center"/>
      </w:pPr>
    </w:p>
    <w:p w14:paraId="4520800B" w14:textId="77777777" w:rsidR="006D1EEF" w:rsidRDefault="006D1EEF">
      <w:pPr>
        <w:pStyle w:val="Standard"/>
        <w:jc w:val="center"/>
      </w:pPr>
    </w:p>
    <w:p w14:paraId="0ADD03E3" w14:textId="77777777" w:rsidR="006D1EEF" w:rsidRDefault="006D1EEF">
      <w:pPr>
        <w:pStyle w:val="Standard"/>
        <w:jc w:val="center"/>
      </w:pPr>
    </w:p>
    <w:p w14:paraId="5BEABF6E" w14:textId="77777777" w:rsidR="006D1EEF" w:rsidRDefault="006D1EEF">
      <w:pPr>
        <w:pStyle w:val="Standard"/>
        <w:jc w:val="center"/>
      </w:pPr>
    </w:p>
    <w:p w14:paraId="57BEBFFE" w14:textId="77777777" w:rsidR="006D1EEF" w:rsidRDefault="006D1EEF">
      <w:pPr>
        <w:pStyle w:val="Standard"/>
        <w:jc w:val="center"/>
      </w:pPr>
    </w:p>
    <w:p w14:paraId="4BD855BB" w14:textId="77777777" w:rsidR="006D1EEF" w:rsidRDefault="006D1EEF">
      <w:pPr>
        <w:pStyle w:val="Standard"/>
        <w:jc w:val="center"/>
      </w:pPr>
    </w:p>
    <w:p w14:paraId="455DB456" w14:textId="77777777" w:rsidR="006D1EEF" w:rsidRDefault="006D1EEF">
      <w:pPr>
        <w:pStyle w:val="Standard"/>
        <w:jc w:val="center"/>
      </w:pPr>
    </w:p>
    <w:p w14:paraId="36DC1312" w14:textId="77777777" w:rsidR="006D1EEF" w:rsidRDefault="006D1EEF">
      <w:pPr>
        <w:pStyle w:val="Standard"/>
        <w:jc w:val="center"/>
      </w:pPr>
    </w:p>
    <w:p w14:paraId="33D46C7C" w14:textId="77777777" w:rsidR="006D1EEF" w:rsidRDefault="006D1EEF">
      <w:pPr>
        <w:pStyle w:val="Standard"/>
        <w:jc w:val="center"/>
      </w:pPr>
    </w:p>
    <w:p w14:paraId="7752ADCE" w14:textId="77777777" w:rsidR="006D1EEF" w:rsidRDefault="006D1EEF">
      <w:pPr>
        <w:pStyle w:val="Standard"/>
        <w:jc w:val="center"/>
      </w:pPr>
    </w:p>
    <w:p w14:paraId="39E2B318" w14:textId="77777777" w:rsidR="006D1EEF" w:rsidRDefault="006D1EEF">
      <w:pPr>
        <w:pStyle w:val="Standard"/>
        <w:jc w:val="center"/>
      </w:pPr>
    </w:p>
    <w:p w14:paraId="48FD71EA" w14:textId="77777777" w:rsidR="006D1EEF" w:rsidRDefault="006D1EEF">
      <w:pPr>
        <w:pStyle w:val="Standard"/>
        <w:jc w:val="center"/>
      </w:pPr>
    </w:p>
    <w:p w14:paraId="3E0801D0" w14:textId="77777777" w:rsidR="006D1EEF" w:rsidRDefault="006D1EEF">
      <w:pPr>
        <w:pStyle w:val="Standard"/>
        <w:jc w:val="center"/>
      </w:pPr>
    </w:p>
    <w:p w14:paraId="543A604D" w14:textId="77777777" w:rsidR="006D1EEF" w:rsidRDefault="006D1EEF">
      <w:pPr>
        <w:pStyle w:val="Standard"/>
        <w:jc w:val="center"/>
      </w:pPr>
    </w:p>
    <w:p w14:paraId="5E8D5EB6" w14:textId="77777777" w:rsidR="006D1EEF" w:rsidRDefault="006D1EEF">
      <w:pPr>
        <w:pStyle w:val="Standard"/>
        <w:jc w:val="center"/>
      </w:pPr>
    </w:p>
    <w:p w14:paraId="707745CE" w14:textId="77777777" w:rsidR="006D1EEF" w:rsidRDefault="006D1EEF">
      <w:pPr>
        <w:pStyle w:val="Standard"/>
        <w:jc w:val="center"/>
      </w:pPr>
    </w:p>
    <w:p w14:paraId="2ABDD9F0" w14:textId="77777777" w:rsidR="006D1EEF" w:rsidRDefault="006D1EEF">
      <w:pPr>
        <w:pStyle w:val="Standard"/>
        <w:jc w:val="center"/>
      </w:pPr>
    </w:p>
    <w:p w14:paraId="505E8775" w14:textId="77777777" w:rsidR="006D1EEF" w:rsidRDefault="006D1EEF">
      <w:pPr>
        <w:pStyle w:val="Standard"/>
        <w:jc w:val="center"/>
      </w:pPr>
    </w:p>
    <w:p w14:paraId="557F60FB" w14:textId="77777777" w:rsidR="006D1EEF" w:rsidRDefault="006D1EEF">
      <w:pPr>
        <w:pStyle w:val="Standard"/>
        <w:jc w:val="center"/>
      </w:pPr>
    </w:p>
    <w:p w14:paraId="12B84FFC" w14:textId="77777777" w:rsidR="006D1EEF" w:rsidRDefault="006D1EEF">
      <w:pPr>
        <w:pStyle w:val="Standard"/>
        <w:jc w:val="center"/>
      </w:pPr>
    </w:p>
    <w:p w14:paraId="43E11F02" w14:textId="77777777" w:rsidR="006D1EEF" w:rsidRDefault="006D1EEF">
      <w:pPr>
        <w:pStyle w:val="Standard"/>
        <w:jc w:val="center"/>
      </w:pPr>
    </w:p>
    <w:p w14:paraId="2E6F6CDD" w14:textId="77777777" w:rsidR="006D1EEF" w:rsidRDefault="006D1EEF">
      <w:pPr>
        <w:pStyle w:val="Standard"/>
        <w:jc w:val="center"/>
      </w:pPr>
    </w:p>
    <w:p w14:paraId="03B02BA9" w14:textId="77777777" w:rsidR="006D1EEF" w:rsidRDefault="006D1EEF">
      <w:pPr>
        <w:pStyle w:val="Standard"/>
        <w:jc w:val="center"/>
      </w:pPr>
    </w:p>
    <w:p w14:paraId="1887AFEA" w14:textId="77777777" w:rsidR="006D1EEF" w:rsidRDefault="00924ECA">
      <w:pPr>
        <w:pStyle w:val="StylLegendaCiemnoniebieskiZlewej063cm"/>
        <w:ind w:left="0"/>
      </w:pPr>
      <w:r>
        <w:t xml:space="preserve">Rysunek </w:t>
      </w:r>
      <w:proofErr w:type="gramStart"/>
      <w:r>
        <w:t>5 :</w:t>
      </w:r>
      <w:proofErr w:type="gramEnd"/>
      <w:r>
        <w:t xml:space="preserve"> Diagram komponentów systemu zarządzania LARP</w:t>
      </w:r>
    </w:p>
    <w:p w14:paraId="28745C5B" w14:textId="77777777" w:rsidR="006D1EEF" w:rsidRDefault="00924ECA">
      <w:pPr>
        <w:pStyle w:val="Wcicienormalne"/>
        <w:ind w:left="0"/>
      </w:pPr>
      <w:r>
        <w:t xml:space="preserve">zastosowałem strukturę 3 warstw, pierwsza warstwa to warstwa komunikacji z użytkownikiem UI, druga to logika aplikacji przetwarzająca zdarzenia od użytkownika oraz przekazująca odpowiedzi </w:t>
      </w:r>
      <w:proofErr w:type="spellStart"/>
      <w:r>
        <w:t>systamu</w:t>
      </w:r>
      <w:proofErr w:type="spellEnd"/>
      <w:r>
        <w:t xml:space="preserve"> d</w:t>
      </w:r>
      <w:r>
        <w:t xml:space="preserve">o użytkownika oraz logika dziedziny - główny mózg aplikacji, która używa warstwy 3 interfejsów dostarczonych przez adaptery do </w:t>
      </w:r>
      <w:proofErr w:type="spellStart"/>
      <w:r>
        <w:t>utrawalania</w:t>
      </w:r>
      <w:proofErr w:type="spellEnd"/>
      <w:r>
        <w:t xml:space="preserve"> danych. Adaptery przetwarzają dane i utrwalają je </w:t>
      </w:r>
      <w:proofErr w:type="gramStart"/>
      <w:r>
        <w:t xml:space="preserve">w </w:t>
      </w:r>
      <w:proofErr w:type="spellStart"/>
      <w:r>
        <w:t>w</w:t>
      </w:r>
      <w:proofErr w:type="spellEnd"/>
      <w:proofErr w:type="gramEnd"/>
      <w:r>
        <w:t xml:space="preserve"> bazach danych.</w:t>
      </w:r>
    </w:p>
    <w:p w14:paraId="1307D951" w14:textId="77777777" w:rsidR="006D1EEF" w:rsidRDefault="006D1EEF">
      <w:pPr>
        <w:pStyle w:val="Wcicienormalne"/>
        <w:ind w:left="0"/>
      </w:pPr>
    </w:p>
    <w:p w14:paraId="2F28AC21" w14:textId="77777777" w:rsidR="006D1EEF" w:rsidRDefault="00924ECA">
      <w:pPr>
        <w:pStyle w:val="Nagwek1"/>
      </w:pPr>
      <w:r>
        <w:lastRenderedPageBreak/>
        <w:t>Projekt dynamiki systemu</w:t>
      </w:r>
    </w:p>
    <w:p w14:paraId="46602E34" w14:textId="77777777" w:rsidR="006D1EEF" w:rsidRDefault="006D1EEF">
      <w:pPr>
        <w:pStyle w:val="Standard"/>
        <w:jc w:val="center"/>
      </w:pPr>
    </w:p>
    <w:p w14:paraId="72D94DEA" w14:textId="77777777" w:rsidR="006D1EEF" w:rsidRDefault="00924ECA">
      <w:pPr>
        <w:pStyle w:val="Standard"/>
        <w:jc w:val="center"/>
      </w:pPr>
      <w:r>
        <w:rPr>
          <w:noProof/>
          <w:lang w:eastAsia="pl-PL"/>
        </w:rPr>
        <w:drawing>
          <wp:anchor distT="0" distB="0" distL="114300" distR="114300" simplePos="0" relativeHeight="6" behindDoc="0" locked="0" layoutInCell="1" allowOverlap="1" wp14:anchorId="04ECB573" wp14:editId="07F9B94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5138287"/>
            <wp:effectExtent l="0" t="0" r="1413" b="5213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51382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8EFFB9" w14:textId="77777777" w:rsidR="006D1EEF" w:rsidRDefault="006D1EEF">
      <w:pPr>
        <w:pStyle w:val="Standard"/>
        <w:jc w:val="center"/>
      </w:pPr>
    </w:p>
    <w:p w14:paraId="29F51D79" w14:textId="77777777" w:rsidR="006D1EEF" w:rsidRDefault="00924ECA">
      <w:pPr>
        <w:pStyle w:val="StylLegendaCiemnoniebieskiZlewej063cm"/>
      </w:pPr>
      <w:r>
        <w:t xml:space="preserve">Rysunek </w:t>
      </w:r>
      <w:proofErr w:type="gramStart"/>
      <w:r>
        <w:t>6 :</w:t>
      </w:r>
      <w:proofErr w:type="gramEnd"/>
      <w:r>
        <w:t xml:space="preserve"> Diagra</w:t>
      </w:r>
      <w:r>
        <w:t>m sekwencji dla realizacji przypadku użycia PU06 i PU09</w:t>
      </w:r>
    </w:p>
    <w:p w14:paraId="3B786673" w14:textId="77777777" w:rsidR="006D1EEF" w:rsidRDefault="00924ECA">
      <w:pPr>
        <w:pStyle w:val="Wcicienormalne"/>
        <w:ind w:left="0"/>
      </w:pPr>
      <w:r>
        <w:t xml:space="preserve">Użytkownik wykonuje czynność PU06 – odnajduje Zgłoszenie, System znajduje zgłoszenie i pokazuje na ekranie. </w:t>
      </w:r>
      <w:proofErr w:type="spellStart"/>
      <w:r>
        <w:t>Uzytkownik</w:t>
      </w:r>
      <w:proofErr w:type="spellEnd"/>
      <w:r>
        <w:t xml:space="preserve"> chcąc je opłacić – pobiera informacje o zgłoszeniu, a następnie opłaca je korzyst</w:t>
      </w:r>
      <w:r>
        <w:t>ając z zewnętrznego systemu płatności – który ustawia status płatności zgodnie z odpowiedzią banku, korzystając z przygotowanego przez bank API.</w:t>
      </w:r>
    </w:p>
    <w:p w14:paraId="14FF2C29" w14:textId="77777777" w:rsidR="006D1EEF" w:rsidRDefault="006D1EEF">
      <w:pPr>
        <w:pStyle w:val="Wcicienormalne"/>
        <w:ind w:left="0"/>
      </w:pPr>
    </w:p>
    <w:p w14:paraId="1C4DE754" w14:textId="77777777" w:rsidR="006D1EEF" w:rsidRDefault="00924ECA">
      <w:pPr>
        <w:pStyle w:val="Wcicienormalne"/>
        <w:pageBreakBefore/>
        <w:ind w:left="0"/>
      </w:pPr>
      <w:r>
        <w:lastRenderedPageBreak/>
        <w:t xml:space="preserve"> </w:t>
      </w:r>
    </w:p>
    <w:p w14:paraId="73B05176" w14:textId="77777777" w:rsidR="006D1EEF" w:rsidRDefault="00924ECA">
      <w:pPr>
        <w:pStyle w:val="Nagwek1"/>
      </w:pPr>
      <w:r>
        <w:t>Struktura kodu systemu</w:t>
      </w:r>
    </w:p>
    <w:p w14:paraId="4E3214CD" w14:textId="77777777" w:rsidR="006D1EEF" w:rsidRDefault="00924ECA">
      <w:pPr>
        <w:pStyle w:val="Nagwek2"/>
      </w:pPr>
      <w:r>
        <w:t>Realizacja interfejsów</w:t>
      </w:r>
    </w:p>
    <w:p w14:paraId="7254DCE7" w14:textId="77777777" w:rsidR="006D1EEF" w:rsidRDefault="006D1EEF">
      <w:pPr>
        <w:pStyle w:val="Standard"/>
        <w:jc w:val="center"/>
      </w:pPr>
    </w:p>
    <w:p w14:paraId="3CAB815B" w14:textId="77777777" w:rsidR="006D1EEF" w:rsidRDefault="006D1EEF">
      <w:pPr>
        <w:pStyle w:val="Standard"/>
        <w:jc w:val="center"/>
      </w:pPr>
    </w:p>
    <w:p w14:paraId="1A8E4838" w14:textId="77777777" w:rsidR="006D1EEF" w:rsidRDefault="00924ECA">
      <w:pPr>
        <w:pStyle w:val="Standard"/>
        <w:jc w:val="center"/>
      </w:pPr>
      <w:r>
        <w:rPr>
          <w:noProof/>
          <w:lang w:eastAsia="pl-PL"/>
        </w:rPr>
        <w:drawing>
          <wp:anchor distT="0" distB="0" distL="114300" distR="114300" simplePos="0" relativeHeight="7" behindDoc="0" locked="0" layoutInCell="1" allowOverlap="1" wp14:anchorId="12446FC5" wp14:editId="66808F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042678"/>
            <wp:effectExtent l="0" t="0" r="1413" b="2022"/>
            <wp:wrapSquare wrapText="bothSides"/>
            <wp:docPr id="7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04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F753CBF" w14:textId="77777777" w:rsidR="006D1EEF" w:rsidRDefault="006D1EEF">
      <w:pPr>
        <w:pStyle w:val="Standard"/>
        <w:jc w:val="center"/>
      </w:pPr>
    </w:p>
    <w:p w14:paraId="2FA85244" w14:textId="77777777" w:rsidR="006D1EEF" w:rsidRDefault="00924ECA">
      <w:pPr>
        <w:pStyle w:val="StylLegendaCiemnoniebieskiZlewej063cm"/>
      </w:pPr>
      <w:r>
        <w:t xml:space="preserve">Rysunek </w:t>
      </w:r>
      <w:proofErr w:type="gramStart"/>
      <w:r>
        <w:t>7 :</w:t>
      </w:r>
      <w:proofErr w:type="gramEnd"/>
      <w:r>
        <w:t xml:space="preserve"> Diagram klas przedstawiający </w:t>
      </w:r>
      <w:r>
        <w:t xml:space="preserve">realizację interfejsu </w:t>
      </w:r>
      <w:proofErr w:type="spellStart"/>
      <w:r>
        <w:rPr>
          <w:shd w:val="clear" w:color="auto" w:fill="FFFF00"/>
        </w:rPr>
        <w:t>IWydarzenia</w:t>
      </w:r>
      <w:proofErr w:type="spellEnd"/>
    </w:p>
    <w:p w14:paraId="6768BD3D" w14:textId="77777777" w:rsidR="006D1EEF" w:rsidRDefault="006D1EEF">
      <w:pPr>
        <w:pStyle w:val="Wcicienormalne"/>
        <w:ind w:left="0"/>
      </w:pPr>
    </w:p>
    <w:p w14:paraId="3830B264" w14:textId="77777777" w:rsidR="006D1EEF" w:rsidRDefault="00924ECA">
      <w:pPr>
        <w:pStyle w:val="Nagwek2"/>
      </w:pPr>
      <w:r>
        <w:t>Generacja kodu</w:t>
      </w:r>
    </w:p>
    <w:p w14:paraId="3F386904" w14:textId="77777777" w:rsidR="006D1EEF" w:rsidRDefault="00924ECA">
      <w:pPr>
        <w:pStyle w:val="Wcicienormalne"/>
        <w:ind w:left="0"/>
      </w:pPr>
      <w:r>
        <w:t xml:space="preserve">Kod interfejsu </w:t>
      </w:r>
      <w:proofErr w:type="spellStart"/>
      <w:r>
        <w:rPr>
          <w:shd w:val="clear" w:color="auto" w:fill="FFFF00"/>
        </w:rPr>
        <w:t>IWydarzenia</w:t>
      </w:r>
      <w:proofErr w:type="spellEnd"/>
      <w:r>
        <w:t xml:space="preserve"> oraz klasy go implementującej Class, w języku programowania </w:t>
      </w:r>
      <w:r>
        <w:rPr>
          <w:shd w:val="clear" w:color="auto" w:fill="FFFF00"/>
        </w:rPr>
        <w:t>Java</w:t>
      </w:r>
      <w:r>
        <w:t xml:space="preserve">, wygenerowany narzędziem </w:t>
      </w:r>
      <w:proofErr w:type="spellStart"/>
      <w:proofErr w:type="gramStart"/>
      <w:r>
        <w:rPr>
          <w:shd w:val="clear" w:color="auto" w:fill="FFFF00"/>
        </w:rPr>
        <w:t>JavaDesigner</w:t>
      </w:r>
      <w:proofErr w:type="spellEnd"/>
      <w:r>
        <w:rPr>
          <w:shd w:val="clear" w:color="auto" w:fill="FFFF00"/>
        </w:rPr>
        <w:t xml:space="preserve"> </w:t>
      </w:r>
      <w:r>
        <w:t>.</w:t>
      </w:r>
      <w:proofErr w:type="gramEnd"/>
    </w:p>
    <w:p w14:paraId="72218B40" w14:textId="77777777" w:rsidR="006D1EEF" w:rsidRDefault="00924ECA">
      <w:pPr>
        <w:pStyle w:val="Wcicienormalne"/>
        <w:ind w:left="0"/>
      </w:pPr>
      <w:r>
        <w:t xml:space="preserve">Aby to zrobić należy zainstalować Moduł </w:t>
      </w:r>
      <w:proofErr w:type="spellStart"/>
      <w:r>
        <w:t>JavaDesigner</w:t>
      </w:r>
      <w:proofErr w:type="spellEnd"/>
      <w:r>
        <w:t>, a następnie mając in</w:t>
      </w:r>
      <w:r>
        <w:t xml:space="preserve">terfejs utworzyć </w:t>
      </w:r>
      <w:proofErr w:type="gramStart"/>
      <w:r>
        <w:t>diagram</w:t>
      </w:r>
      <w:proofErr w:type="gramEnd"/>
      <w:r>
        <w:t xml:space="preserve"> na którym klasa implementująca będzie implementowała interfejs. Następnie klikając lewym przyciskiem myszy można wybrać generuj zarówno dla klasy jak i dla interfejsu.</w:t>
      </w:r>
    </w:p>
    <w:p w14:paraId="0BE81D6D" w14:textId="77777777" w:rsidR="006D1EEF" w:rsidRDefault="00924ECA">
      <w:pPr>
        <w:pStyle w:val="Wcicienormalne"/>
        <w:ind w:left="0"/>
      </w:pPr>
      <w:r>
        <w:t>Po wybraniu Edit zobaczymy wygenerowana klasę.</w:t>
      </w:r>
    </w:p>
    <w:p w14:paraId="62BD85C9" w14:textId="77777777" w:rsidR="006D1EEF" w:rsidRDefault="006D1EEF">
      <w:pPr>
        <w:pStyle w:val="Wcicienormalne"/>
        <w:ind w:left="0"/>
      </w:pPr>
    </w:p>
    <w:p w14:paraId="1BC249C9" w14:textId="77777777" w:rsidR="006D1EEF" w:rsidRDefault="00924ECA">
      <w:pPr>
        <w:pStyle w:val="Wcicienormalne"/>
        <w:ind w:left="0"/>
      </w:pPr>
      <w:r>
        <w:rPr>
          <w:noProof/>
          <w:lang w:eastAsia="pl-PL"/>
        </w:rPr>
        <w:drawing>
          <wp:anchor distT="0" distB="0" distL="114300" distR="114300" simplePos="0" relativeHeight="8" behindDoc="0" locked="0" layoutInCell="1" allowOverlap="1" wp14:anchorId="6D190D33" wp14:editId="751C4F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97361" cy="2490459"/>
            <wp:effectExtent l="0" t="0" r="6239" b="0"/>
            <wp:wrapSquare wrapText="bothSides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361" cy="24904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956EBA" w14:textId="77777777" w:rsidR="006D1EEF" w:rsidRDefault="006D1EEF">
      <w:pPr>
        <w:pStyle w:val="Wcicienormalne"/>
        <w:ind w:left="0"/>
      </w:pPr>
    </w:p>
    <w:p w14:paraId="0AC58CB9" w14:textId="77777777" w:rsidR="006D1EEF" w:rsidRDefault="006D1EEF">
      <w:pPr>
        <w:pStyle w:val="Wcicienormalne"/>
        <w:ind w:left="0"/>
      </w:pPr>
    </w:p>
    <w:p w14:paraId="57B43CB1" w14:textId="77777777" w:rsidR="006D1EEF" w:rsidRDefault="006D1EEF">
      <w:pPr>
        <w:pStyle w:val="Wcicienormalne"/>
        <w:ind w:left="0"/>
      </w:pPr>
    </w:p>
    <w:p w14:paraId="388947F0" w14:textId="77777777" w:rsidR="006D1EEF" w:rsidRDefault="006D1EEF">
      <w:pPr>
        <w:pStyle w:val="Wcicienormalne"/>
        <w:ind w:left="0"/>
      </w:pPr>
    </w:p>
    <w:p w14:paraId="0599A2C6" w14:textId="77777777" w:rsidR="006D1EEF" w:rsidRDefault="006D1EEF">
      <w:pPr>
        <w:pStyle w:val="Wcicienormalne"/>
        <w:ind w:left="0"/>
      </w:pPr>
    </w:p>
    <w:p w14:paraId="72063E93" w14:textId="77777777" w:rsidR="006D1EEF" w:rsidRDefault="006D1EEF">
      <w:pPr>
        <w:pStyle w:val="Wcicienormalne"/>
        <w:ind w:left="0"/>
      </w:pPr>
    </w:p>
    <w:p w14:paraId="749B7387" w14:textId="77777777" w:rsidR="006D1EEF" w:rsidRDefault="006D1EEF">
      <w:pPr>
        <w:pStyle w:val="Wcicienormalne"/>
        <w:ind w:left="0"/>
      </w:pPr>
    </w:p>
    <w:p w14:paraId="0AABF210" w14:textId="77777777" w:rsidR="006D1EEF" w:rsidRDefault="006D1EEF">
      <w:pPr>
        <w:pStyle w:val="Wcicienormalne"/>
        <w:ind w:left="0"/>
      </w:pPr>
    </w:p>
    <w:p w14:paraId="01721892" w14:textId="77777777" w:rsidR="006D1EEF" w:rsidRDefault="006D1EEF">
      <w:pPr>
        <w:pStyle w:val="Wcicienormalne"/>
        <w:ind w:left="0"/>
      </w:pPr>
    </w:p>
    <w:p w14:paraId="11255AD4" w14:textId="77777777" w:rsidR="006D1EEF" w:rsidRDefault="006D1EEF">
      <w:pPr>
        <w:pStyle w:val="Wcicienormalne"/>
        <w:ind w:left="0"/>
      </w:pPr>
    </w:p>
    <w:p w14:paraId="611A3CEC" w14:textId="77777777" w:rsidR="006D1EEF" w:rsidRDefault="006D1EEF">
      <w:pPr>
        <w:pStyle w:val="Wcicienormalne"/>
        <w:ind w:left="0"/>
      </w:pPr>
    </w:p>
    <w:p w14:paraId="46A02122" w14:textId="77777777" w:rsidR="006D1EEF" w:rsidRDefault="006D1EEF">
      <w:pPr>
        <w:pStyle w:val="Wcicienormalne"/>
        <w:ind w:left="0"/>
      </w:pPr>
    </w:p>
    <w:p w14:paraId="0823ED05" w14:textId="77777777" w:rsidR="006D1EEF" w:rsidRDefault="00924ECA">
      <w:pPr>
        <w:pStyle w:val="Wcicienormalne"/>
        <w:ind w:left="0"/>
      </w:pPr>
      <w:r>
        <w:rPr>
          <w:noProof/>
          <w:lang w:eastAsia="pl-PL"/>
        </w:rPr>
        <w:drawing>
          <wp:anchor distT="0" distB="0" distL="114300" distR="114300" simplePos="0" relativeHeight="9" behindDoc="0" locked="0" layoutInCell="1" allowOverlap="1" wp14:anchorId="5A113A07" wp14:editId="61EC01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1568" cy="3557198"/>
            <wp:effectExtent l="0" t="0" r="0" b="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568" cy="35571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548A039" w14:textId="77777777" w:rsidR="006D1EEF" w:rsidRDefault="00924ECA">
      <w:pPr>
        <w:pStyle w:val="Nagwek2"/>
      </w:pPr>
      <w:r>
        <w:t>Interfejs - kod</w:t>
      </w:r>
    </w:p>
    <w:p w14:paraId="2E378885" w14:textId="77777777" w:rsidR="006D1EEF" w:rsidRDefault="006D1EEF">
      <w:pPr>
        <w:pStyle w:val="Wcicienormalne"/>
        <w:ind w:left="0"/>
        <w:rPr>
          <w:rFonts w:ascii="Courier New" w:hAnsi="Courier New"/>
          <w:szCs w:val="22"/>
        </w:rPr>
      </w:pPr>
    </w:p>
    <w:p w14:paraId="237D19AE" w14:textId="77777777" w:rsidR="006D1EEF" w:rsidRDefault="00924ECA">
      <w:pPr>
        <w:pStyle w:val="Standard"/>
        <w:ind w:right="57"/>
      </w:pPr>
      <w:r>
        <w:rPr>
          <w:rFonts w:ascii="Courier New" w:hAnsi="Courier New" w:cs="Courier New"/>
          <w:b/>
          <w:color w:val="7800A4"/>
          <w:szCs w:val="22"/>
        </w:rPr>
        <w:t>import</w:t>
      </w:r>
      <w:r>
        <w:rPr>
          <w:rFonts w:ascii="Courier New" w:hAnsi="Courier New" w:cs="Courier New"/>
          <w:color w:val="0000A0"/>
          <w:szCs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A0"/>
          <w:szCs w:val="22"/>
        </w:rPr>
        <w:t>java.util</w:t>
      </w:r>
      <w:proofErr w:type="gramEnd"/>
      <w:r>
        <w:rPr>
          <w:rFonts w:ascii="Courier New" w:hAnsi="Courier New" w:cs="Courier New"/>
          <w:color w:val="0000A0"/>
          <w:szCs w:val="22"/>
        </w:rPr>
        <w:t>.List</w:t>
      </w:r>
      <w:proofErr w:type="spellEnd"/>
      <w:r>
        <w:rPr>
          <w:rFonts w:ascii="Courier New" w:hAnsi="Courier New" w:cs="Courier New"/>
          <w:color w:val="0000A0"/>
          <w:szCs w:val="22"/>
        </w:rPr>
        <w:t>;</w:t>
      </w:r>
    </w:p>
    <w:p w14:paraId="114EE701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Courier New" w:hAnsi="Courier New"/>
          <w:b/>
          <w:color w:val="7800A4"/>
          <w:szCs w:val="22"/>
          <w:lang w:val="en-US"/>
        </w:rPr>
        <w:t>import</w:t>
      </w:r>
      <w:r>
        <w:rPr>
          <w:rFonts w:ascii="Courier New" w:hAnsi="Courier New"/>
          <w:color w:val="0000A0"/>
          <w:szCs w:val="22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/>
          <w:color w:val="0000A0"/>
          <w:szCs w:val="22"/>
          <w:lang w:val="en-US"/>
        </w:rPr>
        <w:t>com.modeliosoft</w:t>
      </w:r>
      <w:proofErr w:type="gramEnd"/>
      <w:r>
        <w:rPr>
          <w:rFonts w:ascii="Courier New" w:hAnsi="Courier New"/>
          <w:color w:val="0000A0"/>
          <w:szCs w:val="22"/>
          <w:lang w:val="en-US"/>
        </w:rPr>
        <w:t>.modelio.javadesigner.annotations.objid</w:t>
      </w:r>
      <w:proofErr w:type="spellEnd"/>
      <w:r>
        <w:rPr>
          <w:rFonts w:ascii="Courier New" w:hAnsi="Courier New"/>
          <w:color w:val="0000A0"/>
          <w:szCs w:val="22"/>
          <w:lang w:val="en-US"/>
        </w:rPr>
        <w:t>;</w:t>
      </w:r>
    </w:p>
    <w:p w14:paraId="1B00CD15" w14:textId="77777777" w:rsidR="006D1EEF" w:rsidRDefault="00924ECA">
      <w:pPr>
        <w:pStyle w:val="Standard"/>
        <w:rPr>
          <w:rFonts w:ascii="Courier New" w:hAnsi="Courier New"/>
          <w:i/>
          <w:color w:val="A0A0A0"/>
          <w:szCs w:val="22"/>
          <w:lang w:val="en-US"/>
        </w:rPr>
      </w:pPr>
      <w:r>
        <w:rPr>
          <w:rFonts w:ascii="Courier New" w:hAnsi="Courier New"/>
          <w:i/>
          <w:color w:val="A0A0A0"/>
          <w:szCs w:val="22"/>
          <w:lang w:val="en-US"/>
        </w:rPr>
        <w:t>@</w:t>
      </w:r>
      <w:proofErr w:type="gramStart"/>
      <w:r>
        <w:rPr>
          <w:rFonts w:ascii="Courier New" w:hAnsi="Courier New"/>
          <w:i/>
          <w:color w:val="A0A0A0"/>
          <w:szCs w:val="22"/>
          <w:lang w:val="en-US"/>
        </w:rPr>
        <w:t>objid</w:t>
      </w:r>
      <w:proofErr w:type="gramEnd"/>
      <w:r>
        <w:rPr>
          <w:rFonts w:ascii="Courier New" w:hAnsi="Courier New"/>
          <w:i/>
          <w:color w:val="A0A0A0"/>
          <w:szCs w:val="22"/>
          <w:lang w:val="en-US"/>
        </w:rPr>
        <w:t xml:space="preserve"> ("4051cb69-1a00-4935-9d3b-4d7bc065efc5")</w:t>
      </w:r>
    </w:p>
    <w:p w14:paraId="08C86F8E" w14:textId="77777777" w:rsidR="006D1EEF" w:rsidRDefault="00924ECA">
      <w:pPr>
        <w:pStyle w:val="Standard"/>
      </w:pPr>
      <w:r>
        <w:rPr>
          <w:rFonts w:ascii="Courier New" w:hAnsi="Courier New"/>
          <w:b/>
          <w:color w:val="7800A4"/>
          <w:szCs w:val="22"/>
        </w:rPr>
        <w:t>public</w:t>
      </w:r>
      <w:r>
        <w:rPr>
          <w:rFonts w:ascii="Courier New" w:hAnsi="Courier New"/>
          <w:color w:val="0000A0"/>
          <w:szCs w:val="22"/>
        </w:rPr>
        <w:t xml:space="preserve"> </w:t>
      </w:r>
      <w:proofErr w:type="spellStart"/>
      <w:r>
        <w:rPr>
          <w:rFonts w:ascii="Courier New" w:hAnsi="Courier New"/>
          <w:b/>
          <w:color w:val="7800A4"/>
          <w:szCs w:val="22"/>
        </w:rPr>
        <w:t>interface</w:t>
      </w:r>
      <w:proofErr w:type="spellEnd"/>
      <w:r>
        <w:rPr>
          <w:rFonts w:ascii="Courier New" w:hAnsi="Courier New"/>
          <w:color w:val="0000A0"/>
          <w:szCs w:val="22"/>
        </w:rPr>
        <w:t xml:space="preserve"> </w:t>
      </w:r>
      <w:proofErr w:type="spellStart"/>
      <w:r>
        <w:rPr>
          <w:rFonts w:ascii="Courier New" w:hAnsi="Courier New"/>
          <w:color w:val="0000A0"/>
          <w:szCs w:val="22"/>
        </w:rPr>
        <w:t>IWydarzenia</w:t>
      </w:r>
      <w:proofErr w:type="spellEnd"/>
      <w:r>
        <w:rPr>
          <w:rFonts w:ascii="Courier New" w:hAnsi="Courier New"/>
          <w:color w:val="0000A0"/>
          <w:szCs w:val="22"/>
        </w:rPr>
        <w:t xml:space="preserve"> {</w:t>
      </w:r>
    </w:p>
    <w:p w14:paraId="0C6C54A9" w14:textId="77777777" w:rsidR="006D1EEF" w:rsidRDefault="00924ECA">
      <w:pPr>
        <w:pStyle w:val="Standard"/>
        <w:rPr>
          <w:rFonts w:ascii="Courier New" w:hAnsi="Courier New"/>
          <w:i/>
          <w:color w:val="A0A0A0"/>
          <w:szCs w:val="22"/>
        </w:rPr>
      </w:pPr>
      <w:r>
        <w:rPr>
          <w:rFonts w:ascii="Courier New" w:hAnsi="Courier New"/>
          <w:i/>
          <w:color w:val="A0A0A0"/>
          <w:szCs w:val="22"/>
        </w:rPr>
        <w:t xml:space="preserve">    @objid </w:t>
      </w:r>
      <w:r>
        <w:rPr>
          <w:rFonts w:ascii="Courier New" w:hAnsi="Courier New"/>
          <w:i/>
          <w:color w:val="A0A0A0"/>
          <w:szCs w:val="22"/>
        </w:rPr>
        <w:t>("9f66ea8b-0370-4df1-8ba5-59e79e65d292")</w:t>
      </w:r>
    </w:p>
    <w:p w14:paraId="32F8821B" w14:textId="77777777" w:rsidR="006D1EEF" w:rsidRDefault="00924ECA">
      <w:pPr>
        <w:pStyle w:val="Standard"/>
      </w:pPr>
      <w:r>
        <w:rPr>
          <w:rFonts w:ascii="Courier New" w:hAnsi="Courier New"/>
          <w:color w:val="0000A0"/>
          <w:szCs w:val="22"/>
        </w:rPr>
        <w:t xml:space="preserve">    </w:t>
      </w:r>
      <w:proofErr w:type="spellStart"/>
      <w:r>
        <w:rPr>
          <w:rFonts w:ascii="Courier New" w:hAnsi="Courier New"/>
          <w:b/>
          <w:color w:val="7800A4"/>
          <w:szCs w:val="22"/>
        </w:rPr>
        <w:t>void</w:t>
      </w:r>
      <w:proofErr w:type="spellEnd"/>
      <w:r>
        <w:rPr>
          <w:rFonts w:ascii="Courier New" w:hAnsi="Courier New"/>
          <w:color w:val="0000A0"/>
          <w:szCs w:val="22"/>
        </w:rPr>
        <w:t xml:space="preserve"> </w:t>
      </w:r>
      <w:proofErr w:type="gramStart"/>
      <w:r>
        <w:rPr>
          <w:rFonts w:ascii="Courier New" w:hAnsi="Courier New"/>
          <w:color w:val="0000A0"/>
          <w:szCs w:val="22"/>
        </w:rPr>
        <w:t>zapisz(</w:t>
      </w:r>
      <w:proofErr w:type="spellStart"/>
      <w:proofErr w:type="gramEnd"/>
      <w:r>
        <w:rPr>
          <w:rFonts w:ascii="Courier New" w:hAnsi="Courier New"/>
          <w:b/>
          <w:color w:val="7800A4"/>
          <w:szCs w:val="22"/>
        </w:rPr>
        <w:t>final</w:t>
      </w:r>
      <w:proofErr w:type="spellEnd"/>
      <w:r>
        <w:rPr>
          <w:rFonts w:ascii="Courier New" w:hAnsi="Courier New"/>
          <w:color w:val="0000A0"/>
          <w:szCs w:val="22"/>
        </w:rPr>
        <w:t xml:space="preserve"> Wydarzenie wydarzenie);</w:t>
      </w:r>
    </w:p>
    <w:p w14:paraId="02A40DD2" w14:textId="77777777" w:rsidR="006D1EEF" w:rsidRDefault="006D1EEF">
      <w:pPr>
        <w:pStyle w:val="Standard"/>
        <w:rPr>
          <w:rFonts w:ascii="Courier New" w:hAnsi="Courier New"/>
          <w:szCs w:val="22"/>
        </w:rPr>
      </w:pPr>
    </w:p>
    <w:p w14:paraId="6AB2D3C1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Courier New" w:hAnsi="Courier New"/>
          <w:i/>
          <w:color w:val="A0A0A0"/>
          <w:szCs w:val="22"/>
        </w:rPr>
        <w:t xml:space="preserve">    </w:t>
      </w:r>
      <w:r>
        <w:rPr>
          <w:rFonts w:ascii="Courier New" w:hAnsi="Courier New"/>
          <w:i/>
          <w:color w:val="A0A0A0"/>
          <w:szCs w:val="22"/>
          <w:lang w:val="en-US"/>
        </w:rPr>
        <w:t>@</w:t>
      </w:r>
      <w:proofErr w:type="gramStart"/>
      <w:r>
        <w:rPr>
          <w:rFonts w:ascii="Courier New" w:hAnsi="Courier New"/>
          <w:i/>
          <w:color w:val="A0A0A0"/>
          <w:szCs w:val="22"/>
          <w:lang w:val="en-US"/>
        </w:rPr>
        <w:t>objid</w:t>
      </w:r>
      <w:proofErr w:type="gramEnd"/>
      <w:r>
        <w:rPr>
          <w:rFonts w:ascii="Courier New" w:hAnsi="Courier New"/>
          <w:i/>
          <w:color w:val="A0A0A0"/>
          <w:szCs w:val="22"/>
          <w:lang w:val="en-US"/>
        </w:rPr>
        <w:t xml:space="preserve"> ("7c19241c-87e1-4106-94e5-6a4ce365e5e2")</w:t>
      </w:r>
    </w:p>
    <w:p w14:paraId="6972823B" w14:textId="77777777" w:rsidR="006D1EEF" w:rsidRDefault="00924ECA">
      <w:pPr>
        <w:pStyle w:val="Standard"/>
      </w:pPr>
      <w:r>
        <w:rPr>
          <w:rFonts w:ascii="Courier New" w:hAnsi="Courier New"/>
          <w:color w:val="0000A0"/>
          <w:szCs w:val="22"/>
          <w:lang w:val="en-US"/>
        </w:rPr>
        <w:t xml:space="preserve">    </w:t>
      </w:r>
      <w:r>
        <w:rPr>
          <w:rFonts w:ascii="Courier New" w:hAnsi="Courier New"/>
          <w:color w:val="0000A0"/>
          <w:szCs w:val="22"/>
        </w:rPr>
        <w:t xml:space="preserve">Wydarzenie </w:t>
      </w:r>
      <w:proofErr w:type="spellStart"/>
      <w:r>
        <w:rPr>
          <w:rFonts w:ascii="Courier New" w:hAnsi="Courier New"/>
          <w:color w:val="0000A0"/>
          <w:szCs w:val="22"/>
        </w:rPr>
        <w:t>szukaj_</w:t>
      </w:r>
      <w:proofErr w:type="gramStart"/>
      <w:r>
        <w:rPr>
          <w:rFonts w:ascii="Courier New" w:hAnsi="Courier New"/>
          <w:color w:val="0000A0"/>
          <w:szCs w:val="22"/>
        </w:rPr>
        <w:t>nazwa</w:t>
      </w:r>
      <w:proofErr w:type="spellEnd"/>
      <w:r>
        <w:rPr>
          <w:rFonts w:ascii="Courier New" w:hAnsi="Courier New"/>
          <w:color w:val="0000A0"/>
          <w:szCs w:val="22"/>
        </w:rPr>
        <w:t>(</w:t>
      </w:r>
      <w:proofErr w:type="spellStart"/>
      <w:proofErr w:type="gramEnd"/>
      <w:r>
        <w:rPr>
          <w:rFonts w:ascii="Courier New" w:hAnsi="Courier New"/>
          <w:b/>
          <w:color w:val="7800A4"/>
          <w:szCs w:val="22"/>
        </w:rPr>
        <w:t>final</w:t>
      </w:r>
      <w:proofErr w:type="spellEnd"/>
      <w:r>
        <w:rPr>
          <w:rFonts w:ascii="Courier New" w:hAnsi="Courier New"/>
          <w:color w:val="0000A0"/>
          <w:szCs w:val="22"/>
        </w:rPr>
        <w:t xml:space="preserve"> String nazwa);</w:t>
      </w:r>
    </w:p>
    <w:p w14:paraId="68FB1096" w14:textId="77777777" w:rsidR="006D1EEF" w:rsidRDefault="00924ECA">
      <w:pPr>
        <w:pStyle w:val="Standard"/>
        <w:rPr>
          <w:rFonts w:ascii="Courier New" w:hAnsi="Courier New"/>
          <w:i/>
          <w:color w:val="A0A0A0"/>
          <w:szCs w:val="22"/>
        </w:rPr>
      </w:pPr>
      <w:r>
        <w:rPr>
          <w:rFonts w:ascii="Courier New" w:hAnsi="Courier New"/>
          <w:i/>
          <w:color w:val="A0A0A0"/>
          <w:szCs w:val="22"/>
        </w:rPr>
        <w:t xml:space="preserve">    @objid ("c910c8ae-509b-4d90-8fc3-42fca7764888")</w:t>
      </w:r>
    </w:p>
    <w:p w14:paraId="02B82DB4" w14:textId="77777777" w:rsidR="006D1EEF" w:rsidRDefault="00924ECA">
      <w:pPr>
        <w:pStyle w:val="Standard"/>
      </w:pPr>
      <w:r>
        <w:rPr>
          <w:rFonts w:ascii="Courier New" w:hAnsi="Courier New"/>
          <w:color w:val="0000A0"/>
          <w:szCs w:val="22"/>
        </w:rPr>
        <w:t xml:space="preserve">    Wydarzenie </w:t>
      </w:r>
      <w:proofErr w:type="spellStart"/>
      <w:r>
        <w:rPr>
          <w:rFonts w:ascii="Courier New" w:hAnsi="Courier New"/>
          <w:color w:val="0000A0"/>
          <w:szCs w:val="22"/>
        </w:rPr>
        <w:t>szukaj_</w:t>
      </w:r>
      <w:proofErr w:type="gramStart"/>
      <w:r>
        <w:rPr>
          <w:rFonts w:ascii="Courier New" w:hAnsi="Courier New"/>
          <w:color w:val="0000A0"/>
          <w:szCs w:val="22"/>
        </w:rPr>
        <w:t>Id</w:t>
      </w:r>
      <w:proofErr w:type="spellEnd"/>
      <w:r>
        <w:rPr>
          <w:rFonts w:ascii="Courier New" w:hAnsi="Courier New"/>
          <w:color w:val="0000A0"/>
          <w:szCs w:val="22"/>
        </w:rPr>
        <w:t>(</w:t>
      </w:r>
      <w:proofErr w:type="spellStart"/>
      <w:proofErr w:type="gramEnd"/>
      <w:r>
        <w:rPr>
          <w:rFonts w:ascii="Courier New" w:hAnsi="Courier New"/>
          <w:b/>
          <w:color w:val="7800A4"/>
          <w:szCs w:val="22"/>
        </w:rPr>
        <w:t>final</w:t>
      </w:r>
      <w:proofErr w:type="spellEnd"/>
      <w:r>
        <w:rPr>
          <w:rFonts w:ascii="Courier New" w:hAnsi="Courier New"/>
          <w:color w:val="0000A0"/>
          <w:szCs w:val="22"/>
        </w:rPr>
        <w:t xml:space="preserve"> </w:t>
      </w:r>
      <w:proofErr w:type="spellStart"/>
      <w:r>
        <w:rPr>
          <w:rFonts w:ascii="Courier New" w:hAnsi="Courier New"/>
          <w:b/>
          <w:color w:val="7800A4"/>
          <w:szCs w:val="22"/>
        </w:rPr>
        <w:t>int</w:t>
      </w:r>
      <w:proofErr w:type="spellEnd"/>
      <w:r>
        <w:rPr>
          <w:rFonts w:ascii="Courier New" w:hAnsi="Courier New"/>
          <w:color w:val="0000A0"/>
          <w:szCs w:val="22"/>
        </w:rPr>
        <w:t xml:space="preserve"> id);</w:t>
      </w:r>
    </w:p>
    <w:p w14:paraId="6EBDF262" w14:textId="77777777" w:rsidR="006D1EEF" w:rsidRDefault="006D1EEF">
      <w:pPr>
        <w:pStyle w:val="Standard"/>
        <w:rPr>
          <w:rFonts w:ascii="Courier New" w:hAnsi="Courier New"/>
          <w:szCs w:val="22"/>
        </w:rPr>
      </w:pPr>
    </w:p>
    <w:p w14:paraId="080888F3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Courier New" w:hAnsi="Courier New"/>
          <w:i/>
          <w:color w:val="A0A0A0"/>
          <w:szCs w:val="22"/>
        </w:rPr>
        <w:t xml:space="preserve">    </w:t>
      </w:r>
      <w:r>
        <w:rPr>
          <w:rFonts w:ascii="Courier New" w:hAnsi="Courier New"/>
          <w:i/>
          <w:color w:val="A0A0A0"/>
          <w:szCs w:val="22"/>
          <w:lang w:val="en-US"/>
        </w:rPr>
        <w:t>@</w:t>
      </w:r>
      <w:proofErr w:type="gramStart"/>
      <w:r>
        <w:rPr>
          <w:rFonts w:ascii="Courier New" w:hAnsi="Courier New"/>
          <w:i/>
          <w:color w:val="A0A0A0"/>
          <w:szCs w:val="22"/>
          <w:lang w:val="en-US"/>
        </w:rPr>
        <w:t>objid</w:t>
      </w:r>
      <w:proofErr w:type="gramEnd"/>
      <w:r>
        <w:rPr>
          <w:rFonts w:ascii="Courier New" w:hAnsi="Courier New"/>
          <w:i/>
          <w:color w:val="A0A0A0"/>
          <w:szCs w:val="22"/>
          <w:lang w:val="en-US"/>
        </w:rPr>
        <w:t xml:space="preserve"> ("4c6d6722-6f15-4bac-9832-049cd7cd8f0d")</w:t>
      </w:r>
    </w:p>
    <w:p w14:paraId="4A7A99AF" w14:textId="77777777" w:rsidR="006D1EEF" w:rsidRDefault="00924ECA">
      <w:pPr>
        <w:pStyle w:val="Standard"/>
      </w:pPr>
      <w:r>
        <w:rPr>
          <w:rFonts w:ascii="Courier New" w:hAnsi="Courier New"/>
          <w:color w:val="0000A0"/>
          <w:szCs w:val="22"/>
          <w:lang w:val="en-US"/>
        </w:rPr>
        <w:t xml:space="preserve">    </w:t>
      </w:r>
      <w:proofErr w:type="spellStart"/>
      <w:r>
        <w:rPr>
          <w:rFonts w:ascii="Courier New" w:hAnsi="Courier New"/>
          <w:b/>
          <w:color w:val="7800A4"/>
          <w:szCs w:val="22"/>
        </w:rPr>
        <w:t>void</w:t>
      </w:r>
      <w:proofErr w:type="spellEnd"/>
      <w:r>
        <w:rPr>
          <w:rFonts w:ascii="Courier New" w:hAnsi="Courier New"/>
          <w:color w:val="0000A0"/>
          <w:szCs w:val="22"/>
        </w:rPr>
        <w:t xml:space="preserve"> </w:t>
      </w:r>
      <w:proofErr w:type="spellStart"/>
      <w:proofErr w:type="gramStart"/>
      <w:r>
        <w:rPr>
          <w:rFonts w:ascii="Courier New" w:hAnsi="Courier New"/>
          <w:color w:val="0000A0"/>
          <w:szCs w:val="22"/>
        </w:rPr>
        <w:t>usun</w:t>
      </w:r>
      <w:proofErr w:type="spellEnd"/>
      <w:r>
        <w:rPr>
          <w:rFonts w:ascii="Courier New" w:hAnsi="Courier New"/>
          <w:color w:val="0000A0"/>
          <w:szCs w:val="22"/>
        </w:rPr>
        <w:t>(</w:t>
      </w:r>
      <w:proofErr w:type="spellStart"/>
      <w:proofErr w:type="gramEnd"/>
      <w:r>
        <w:rPr>
          <w:rFonts w:ascii="Courier New" w:hAnsi="Courier New"/>
          <w:b/>
          <w:color w:val="7800A4"/>
          <w:szCs w:val="22"/>
        </w:rPr>
        <w:t>final</w:t>
      </w:r>
      <w:proofErr w:type="spellEnd"/>
      <w:r>
        <w:rPr>
          <w:rFonts w:ascii="Courier New" w:hAnsi="Courier New"/>
          <w:color w:val="0000A0"/>
          <w:szCs w:val="22"/>
        </w:rPr>
        <w:t xml:space="preserve"> Wydarzenie wydarzenie);</w:t>
      </w:r>
    </w:p>
    <w:p w14:paraId="5C66AC62" w14:textId="77777777" w:rsidR="006D1EEF" w:rsidRDefault="006D1EEF">
      <w:pPr>
        <w:pStyle w:val="Standard"/>
        <w:rPr>
          <w:rFonts w:ascii="Courier New" w:hAnsi="Courier New"/>
          <w:szCs w:val="22"/>
        </w:rPr>
      </w:pPr>
    </w:p>
    <w:p w14:paraId="69F01553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Courier New" w:hAnsi="Courier New"/>
          <w:i/>
          <w:color w:val="A0A0A0"/>
          <w:szCs w:val="22"/>
        </w:rPr>
        <w:t xml:space="preserve">    </w:t>
      </w:r>
      <w:r>
        <w:rPr>
          <w:rFonts w:ascii="Courier New" w:hAnsi="Courier New"/>
          <w:i/>
          <w:color w:val="A0A0A0"/>
          <w:szCs w:val="22"/>
          <w:lang w:val="en-US"/>
        </w:rPr>
        <w:t>@</w:t>
      </w:r>
      <w:proofErr w:type="gramStart"/>
      <w:r>
        <w:rPr>
          <w:rFonts w:ascii="Courier New" w:hAnsi="Courier New"/>
          <w:i/>
          <w:color w:val="A0A0A0"/>
          <w:szCs w:val="22"/>
          <w:lang w:val="en-US"/>
        </w:rPr>
        <w:t>objid</w:t>
      </w:r>
      <w:proofErr w:type="gramEnd"/>
      <w:r>
        <w:rPr>
          <w:rFonts w:ascii="Courier New" w:hAnsi="Courier New"/>
          <w:i/>
          <w:color w:val="A0A0A0"/>
          <w:szCs w:val="22"/>
          <w:lang w:val="en-US"/>
        </w:rPr>
        <w:t xml:space="preserve"> ("837f2062-cee2-486e-a925-40ba36644669")</w:t>
      </w:r>
    </w:p>
    <w:p w14:paraId="3A6EF64E" w14:textId="77777777" w:rsidR="006D1EEF" w:rsidRDefault="00924ECA">
      <w:pPr>
        <w:pStyle w:val="Standard"/>
      </w:pPr>
      <w:r>
        <w:rPr>
          <w:rFonts w:ascii="Courier New" w:hAnsi="Courier New"/>
          <w:color w:val="0000A0"/>
          <w:szCs w:val="22"/>
          <w:lang w:val="en-US"/>
        </w:rPr>
        <w:t xml:space="preserve">    </w:t>
      </w:r>
      <w:r>
        <w:rPr>
          <w:rFonts w:ascii="Courier New" w:hAnsi="Courier New"/>
          <w:color w:val="0000A0"/>
          <w:szCs w:val="22"/>
        </w:rPr>
        <w:t xml:space="preserve">List&lt;Wydarzenie&gt; </w:t>
      </w:r>
      <w:proofErr w:type="spellStart"/>
      <w:proofErr w:type="gramStart"/>
      <w:r>
        <w:rPr>
          <w:rFonts w:ascii="Courier New" w:hAnsi="Courier New"/>
          <w:color w:val="0000A0"/>
          <w:szCs w:val="22"/>
        </w:rPr>
        <w:t>pobierzListęNazw</w:t>
      </w:r>
      <w:proofErr w:type="spellEnd"/>
      <w:r>
        <w:rPr>
          <w:rFonts w:ascii="Courier New" w:hAnsi="Courier New"/>
          <w:color w:val="0000A0"/>
          <w:szCs w:val="22"/>
        </w:rPr>
        <w:t>(</w:t>
      </w:r>
      <w:proofErr w:type="gramEnd"/>
      <w:r>
        <w:rPr>
          <w:rFonts w:ascii="Courier New" w:hAnsi="Courier New"/>
          <w:color w:val="0000A0"/>
          <w:szCs w:val="22"/>
        </w:rPr>
        <w:t>);  }</w:t>
      </w:r>
    </w:p>
    <w:p w14:paraId="4DEBF06B" w14:textId="77777777" w:rsidR="006D1EEF" w:rsidRDefault="006D1EEF">
      <w:pPr>
        <w:pStyle w:val="Standard"/>
        <w:rPr>
          <w:rFonts w:ascii="Courier New" w:hAnsi="Courier New"/>
          <w:szCs w:val="22"/>
        </w:rPr>
      </w:pPr>
    </w:p>
    <w:p w14:paraId="6F7309CB" w14:textId="77777777" w:rsidR="006D1EEF" w:rsidRDefault="00924ECA">
      <w:pPr>
        <w:pStyle w:val="Nagwek2"/>
      </w:pPr>
      <w:r>
        <w:lastRenderedPageBreak/>
        <w:t>Interfejs - realizacja</w:t>
      </w:r>
    </w:p>
    <w:p w14:paraId="2B4B912E" w14:textId="77777777" w:rsidR="006D1EEF" w:rsidRDefault="00924ECA">
      <w:pPr>
        <w:pStyle w:val="Standard"/>
      </w:pPr>
      <w:r>
        <w:rPr>
          <w:rFonts w:ascii="Segoe UI" w:hAnsi="Segoe UI"/>
          <w:b/>
          <w:color w:val="7800A4"/>
          <w:sz w:val="18"/>
          <w:szCs w:val="22"/>
        </w:rPr>
        <w:t>import</w:t>
      </w:r>
      <w:r>
        <w:rPr>
          <w:rFonts w:ascii="Segoe UI" w:hAnsi="Segoe UI"/>
          <w:color w:val="0000A0"/>
          <w:sz w:val="18"/>
          <w:szCs w:val="22"/>
        </w:rPr>
        <w:t xml:space="preserve"> </w:t>
      </w:r>
      <w:proofErr w:type="spellStart"/>
      <w:proofErr w:type="gramStart"/>
      <w:r>
        <w:rPr>
          <w:rFonts w:ascii="Segoe UI" w:hAnsi="Segoe UI"/>
          <w:color w:val="0000A0"/>
          <w:sz w:val="18"/>
          <w:szCs w:val="22"/>
        </w:rPr>
        <w:t>java.util</w:t>
      </w:r>
      <w:proofErr w:type="gramEnd"/>
      <w:r>
        <w:rPr>
          <w:rFonts w:ascii="Segoe UI" w:hAnsi="Segoe UI"/>
          <w:color w:val="0000A0"/>
          <w:sz w:val="18"/>
          <w:szCs w:val="22"/>
        </w:rPr>
        <w:t>.List</w:t>
      </w:r>
      <w:proofErr w:type="spellEnd"/>
      <w:r>
        <w:rPr>
          <w:rFonts w:ascii="Segoe UI" w:hAnsi="Segoe UI"/>
          <w:color w:val="0000A0"/>
          <w:sz w:val="18"/>
          <w:szCs w:val="22"/>
        </w:rPr>
        <w:t>;</w:t>
      </w:r>
    </w:p>
    <w:p w14:paraId="0D0D62DD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b/>
          <w:color w:val="7800A4"/>
          <w:sz w:val="18"/>
          <w:lang w:val="en-US"/>
        </w:rPr>
        <w:t>import</w:t>
      </w:r>
      <w:r>
        <w:rPr>
          <w:rFonts w:ascii="Segoe UI" w:hAnsi="Segoe UI"/>
          <w:color w:val="0000A0"/>
          <w:sz w:val="18"/>
          <w:lang w:val="en-US"/>
        </w:rPr>
        <w:t xml:space="preserve"> </w:t>
      </w:r>
      <w:proofErr w:type="spellStart"/>
      <w:proofErr w:type="gramStart"/>
      <w:r>
        <w:rPr>
          <w:rFonts w:ascii="Segoe UI" w:hAnsi="Segoe UI"/>
          <w:color w:val="0000A0"/>
          <w:sz w:val="18"/>
          <w:lang w:val="en-US"/>
        </w:rPr>
        <w:t>com.modeliosoft</w:t>
      </w:r>
      <w:proofErr w:type="gramEnd"/>
      <w:r>
        <w:rPr>
          <w:rFonts w:ascii="Segoe UI" w:hAnsi="Segoe UI"/>
          <w:color w:val="0000A0"/>
          <w:sz w:val="18"/>
          <w:lang w:val="en-US"/>
        </w:rPr>
        <w:t>.modelio.javadesigner.annotations.objid</w:t>
      </w:r>
      <w:proofErr w:type="spellEnd"/>
      <w:r>
        <w:rPr>
          <w:rFonts w:ascii="Segoe UI" w:hAnsi="Segoe UI"/>
          <w:color w:val="0000A0"/>
          <w:sz w:val="18"/>
          <w:lang w:val="en-US"/>
        </w:rPr>
        <w:t>;</w:t>
      </w:r>
    </w:p>
    <w:p w14:paraId="559660E5" w14:textId="77777777" w:rsidR="006D1EEF" w:rsidRDefault="006D1EEF">
      <w:pPr>
        <w:pStyle w:val="Standard"/>
        <w:rPr>
          <w:rFonts w:ascii="Segoe UI" w:hAnsi="Segoe UI"/>
          <w:sz w:val="18"/>
          <w:lang w:val="en-US"/>
        </w:rPr>
      </w:pPr>
    </w:p>
    <w:p w14:paraId="05101C45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>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("0125f466-1de8-4067-9fc2-3cd16bd7f384")</w:t>
      </w:r>
    </w:p>
    <w:p w14:paraId="561925D5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b/>
          <w:color w:val="7800A4"/>
          <w:sz w:val="18"/>
          <w:lang w:val="en-US"/>
        </w:rPr>
        <w:t>public</w:t>
      </w:r>
      <w:r>
        <w:rPr>
          <w:rFonts w:ascii="Segoe UI" w:hAnsi="Segoe UI"/>
          <w:color w:val="0000A0"/>
          <w:sz w:val="18"/>
          <w:lang w:val="en-US"/>
        </w:rPr>
        <w:t xml:space="preserve"> </w:t>
      </w:r>
      <w:r>
        <w:rPr>
          <w:rFonts w:ascii="Segoe UI" w:hAnsi="Segoe UI"/>
          <w:b/>
          <w:color w:val="7800A4"/>
          <w:sz w:val="18"/>
          <w:lang w:val="en-US"/>
        </w:rPr>
        <w:t>class</w:t>
      </w:r>
      <w:r>
        <w:rPr>
          <w:rFonts w:ascii="Segoe UI" w:hAnsi="Segoe UI"/>
          <w:color w:val="0000A0"/>
          <w:sz w:val="18"/>
          <w:lang w:val="en-US"/>
        </w:rPr>
        <w:t xml:space="preserve"> </w:t>
      </w:r>
      <w:proofErr w:type="spellStart"/>
      <w:r>
        <w:rPr>
          <w:rFonts w:ascii="Segoe UI" w:hAnsi="Segoe UI"/>
          <w:color w:val="0000A0"/>
          <w:sz w:val="18"/>
          <w:lang w:val="en-US"/>
        </w:rPr>
        <w:t>Class</w:t>
      </w:r>
      <w:proofErr w:type="spellEnd"/>
      <w:r>
        <w:rPr>
          <w:rFonts w:ascii="Segoe UI" w:hAnsi="Segoe UI"/>
          <w:color w:val="0000A0"/>
          <w:sz w:val="18"/>
          <w:lang w:val="en-US"/>
        </w:rPr>
        <w:t xml:space="preserve"> </w:t>
      </w:r>
      <w:r>
        <w:rPr>
          <w:rFonts w:ascii="Segoe UI" w:hAnsi="Segoe UI"/>
          <w:b/>
          <w:color w:val="7800A4"/>
          <w:sz w:val="18"/>
          <w:lang w:val="en-US"/>
        </w:rPr>
        <w:t>implements</w:t>
      </w:r>
      <w:r>
        <w:rPr>
          <w:rFonts w:ascii="Segoe UI" w:hAnsi="Segoe UI"/>
          <w:color w:val="0000A0"/>
          <w:sz w:val="18"/>
          <w:lang w:val="en-US"/>
        </w:rPr>
        <w:t xml:space="preserve"> </w:t>
      </w:r>
      <w:proofErr w:type="spellStart"/>
      <w:r>
        <w:rPr>
          <w:rFonts w:ascii="Segoe UI" w:hAnsi="Segoe UI"/>
          <w:color w:val="0000A0"/>
          <w:sz w:val="18"/>
          <w:lang w:val="en-US"/>
        </w:rPr>
        <w:t>IWydarzenia</w:t>
      </w:r>
      <w:proofErr w:type="spellEnd"/>
      <w:r>
        <w:rPr>
          <w:rFonts w:ascii="Segoe UI" w:hAnsi="Segoe UI"/>
          <w:color w:val="0000A0"/>
          <w:sz w:val="18"/>
          <w:lang w:val="en-US"/>
        </w:rPr>
        <w:t xml:space="preserve"> {</w:t>
      </w:r>
    </w:p>
    <w:p w14:paraId="1DCD4103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 xml:space="preserve">    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("0c159b72-7088-4a60-a64c-c1eeccb8f1cf")</w:t>
      </w:r>
    </w:p>
    <w:p w14:paraId="6643C164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lang w:val="en-US"/>
        </w:rPr>
        <w:t xml:space="preserve">    </w:t>
      </w:r>
      <w:r>
        <w:rPr>
          <w:rFonts w:ascii="Segoe UI" w:hAnsi="Segoe UI"/>
          <w:b/>
          <w:color w:val="7800A4"/>
          <w:sz w:val="18"/>
        </w:rPr>
        <w:t>public</w:t>
      </w:r>
      <w:r>
        <w:rPr>
          <w:rFonts w:ascii="Segoe UI" w:hAnsi="Segoe UI"/>
          <w:color w:val="0000A0"/>
          <w:sz w:val="18"/>
        </w:rPr>
        <w:t xml:space="preserve"> </w:t>
      </w:r>
      <w:proofErr w:type="spellStart"/>
      <w:r>
        <w:rPr>
          <w:rFonts w:ascii="Segoe UI" w:hAnsi="Segoe UI"/>
          <w:b/>
          <w:color w:val="7800A4"/>
          <w:sz w:val="18"/>
        </w:rPr>
        <w:t>void</w:t>
      </w:r>
      <w:proofErr w:type="spellEnd"/>
      <w:r>
        <w:rPr>
          <w:rFonts w:ascii="Segoe UI" w:hAnsi="Segoe UI"/>
          <w:color w:val="0000A0"/>
          <w:sz w:val="18"/>
        </w:rPr>
        <w:t xml:space="preserve"> </w:t>
      </w:r>
      <w:proofErr w:type="gramStart"/>
      <w:r>
        <w:rPr>
          <w:rFonts w:ascii="Segoe UI" w:hAnsi="Segoe UI"/>
          <w:color w:val="0000A0"/>
          <w:sz w:val="18"/>
        </w:rPr>
        <w:t>zapisz(</w:t>
      </w:r>
      <w:proofErr w:type="spellStart"/>
      <w:proofErr w:type="gramEnd"/>
      <w:r>
        <w:rPr>
          <w:rFonts w:ascii="Segoe UI" w:hAnsi="Segoe UI"/>
          <w:b/>
          <w:color w:val="7800A4"/>
          <w:sz w:val="18"/>
        </w:rPr>
        <w:t>final</w:t>
      </w:r>
      <w:proofErr w:type="spellEnd"/>
      <w:r>
        <w:rPr>
          <w:rFonts w:ascii="Segoe UI" w:hAnsi="Segoe UI"/>
          <w:color w:val="0000A0"/>
          <w:sz w:val="18"/>
        </w:rPr>
        <w:t xml:space="preserve"> Wydarzenie wydarzenie) {</w:t>
      </w:r>
    </w:p>
    <w:p w14:paraId="505F0719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color w:val="0000A0"/>
          <w:sz w:val="18"/>
        </w:rPr>
        <w:t xml:space="preserve">    </w:t>
      </w:r>
      <w:r>
        <w:rPr>
          <w:rFonts w:ascii="Segoe UI" w:hAnsi="Segoe UI"/>
          <w:color w:val="0000A0"/>
          <w:sz w:val="18"/>
          <w:lang w:val="en-US"/>
        </w:rPr>
        <w:t>}</w:t>
      </w:r>
    </w:p>
    <w:p w14:paraId="68A027E4" w14:textId="77777777" w:rsidR="006D1EEF" w:rsidRDefault="006D1EEF">
      <w:pPr>
        <w:pStyle w:val="Standard"/>
        <w:rPr>
          <w:rFonts w:ascii="Segoe UI" w:hAnsi="Segoe UI"/>
          <w:sz w:val="18"/>
          <w:lang w:val="en-US"/>
        </w:rPr>
      </w:pPr>
    </w:p>
    <w:p w14:paraId="63273F8D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 xml:space="preserve">    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("5bee1f99-7f42-4b3a-b2bb-3e757db8ea53")</w:t>
      </w:r>
    </w:p>
    <w:p w14:paraId="73BDE95F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lang w:val="en-US"/>
        </w:rPr>
        <w:t xml:space="preserve">    </w:t>
      </w:r>
      <w:r>
        <w:rPr>
          <w:rFonts w:ascii="Segoe UI" w:hAnsi="Segoe UI"/>
          <w:b/>
          <w:color w:val="7800A4"/>
          <w:sz w:val="18"/>
        </w:rPr>
        <w:t>public</w:t>
      </w:r>
      <w:r>
        <w:rPr>
          <w:rFonts w:ascii="Segoe UI" w:hAnsi="Segoe UI"/>
          <w:color w:val="0000A0"/>
          <w:sz w:val="18"/>
        </w:rPr>
        <w:t xml:space="preserve"> Wydarzenie </w:t>
      </w:r>
      <w:proofErr w:type="spellStart"/>
      <w:r>
        <w:rPr>
          <w:rFonts w:ascii="Segoe UI" w:hAnsi="Segoe UI"/>
          <w:color w:val="0000A0"/>
          <w:sz w:val="18"/>
        </w:rPr>
        <w:t>szukaj_</w:t>
      </w:r>
      <w:proofErr w:type="gramStart"/>
      <w:r>
        <w:rPr>
          <w:rFonts w:ascii="Segoe UI" w:hAnsi="Segoe UI"/>
          <w:color w:val="0000A0"/>
          <w:sz w:val="18"/>
        </w:rPr>
        <w:t>nazwa</w:t>
      </w:r>
      <w:proofErr w:type="spellEnd"/>
      <w:r>
        <w:rPr>
          <w:rFonts w:ascii="Segoe UI" w:hAnsi="Segoe UI"/>
          <w:color w:val="0000A0"/>
          <w:sz w:val="18"/>
        </w:rPr>
        <w:t>(</w:t>
      </w:r>
      <w:proofErr w:type="spellStart"/>
      <w:proofErr w:type="gramEnd"/>
      <w:r>
        <w:rPr>
          <w:rFonts w:ascii="Segoe UI" w:hAnsi="Segoe UI"/>
          <w:b/>
          <w:color w:val="7800A4"/>
          <w:sz w:val="18"/>
        </w:rPr>
        <w:t>final</w:t>
      </w:r>
      <w:proofErr w:type="spellEnd"/>
      <w:r>
        <w:rPr>
          <w:rFonts w:ascii="Segoe UI" w:hAnsi="Segoe UI"/>
          <w:color w:val="0000A0"/>
          <w:sz w:val="18"/>
        </w:rPr>
        <w:t xml:space="preserve"> String nazwa) {</w:t>
      </w:r>
    </w:p>
    <w:p w14:paraId="57AEE9F4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i/>
          <w:color w:val="008000"/>
          <w:sz w:val="18"/>
        </w:rPr>
        <w:t xml:space="preserve">        </w:t>
      </w:r>
      <w:r>
        <w:rPr>
          <w:rFonts w:ascii="Segoe UI" w:hAnsi="Segoe UI"/>
          <w:i/>
          <w:color w:val="008000"/>
          <w:sz w:val="18"/>
          <w:lang w:val="en-US"/>
        </w:rPr>
        <w:t>// TODO Auto-generated return</w:t>
      </w:r>
    </w:p>
    <w:p w14:paraId="6C522D00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color w:val="0000A0"/>
          <w:sz w:val="18"/>
          <w:lang w:val="en-US"/>
        </w:rPr>
        <w:t xml:space="preserve">        </w:t>
      </w:r>
      <w:r>
        <w:rPr>
          <w:rFonts w:ascii="Segoe UI" w:hAnsi="Segoe UI"/>
          <w:b/>
          <w:color w:val="7800A4"/>
          <w:sz w:val="18"/>
          <w:lang w:val="en-US"/>
        </w:rPr>
        <w:t>return</w:t>
      </w:r>
      <w:r>
        <w:rPr>
          <w:rFonts w:ascii="Segoe UI" w:hAnsi="Segoe UI"/>
          <w:color w:val="0000A0"/>
          <w:sz w:val="18"/>
          <w:lang w:val="en-US"/>
        </w:rPr>
        <w:t xml:space="preserve"> null;</w:t>
      </w:r>
    </w:p>
    <w:p w14:paraId="27954067" w14:textId="77777777" w:rsidR="006D1EEF" w:rsidRDefault="00924ECA">
      <w:pPr>
        <w:pStyle w:val="Standard"/>
        <w:rPr>
          <w:rFonts w:ascii="Segoe UI" w:hAnsi="Segoe UI"/>
          <w:color w:val="0000A0"/>
          <w:sz w:val="18"/>
          <w:lang w:val="en-US"/>
        </w:rPr>
      </w:pPr>
      <w:r>
        <w:rPr>
          <w:rFonts w:ascii="Segoe UI" w:hAnsi="Segoe UI"/>
          <w:color w:val="0000A0"/>
          <w:sz w:val="18"/>
          <w:lang w:val="en-US"/>
        </w:rPr>
        <w:t xml:space="preserve">    }</w:t>
      </w:r>
    </w:p>
    <w:p w14:paraId="23D47C5F" w14:textId="77777777" w:rsidR="006D1EEF" w:rsidRDefault="006D1EEF">
      <w:pPr>
        <w:pStyle w:val="Standard"/>
        <w:rPr>
          <w:rFonts w:ascii="Segoe UI" w:hAnsi="Segoe UI"/>
          <w:sz w:val="18"/>
          <w:lang w:val="en-US"/>
        </w:rPr>
      </w:pPr>
    </w:p>
    <w:p w14:paraId="29B410E5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 xml:space="preserve">    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</w:t>
      </w:r>
      <w:r>
        <w:rPr>
          <w:rFonts w:ascii="Segoe UI" w:hAnsi="Segoe UI"/>
          <w:i/>
          <w:color w:val="A0A0A0"/>
          <w:sz w:val="18"/>
          <w:lang w:val="en-US"/>
        </w:rPr>
        <w:t>("80cfba07-ff70-4c84-849b-957392a9dd66")</w:t>
      </w:r>
    </w:p>
    <w:p w14:paraId="7BF8E67F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lang w:val="en-US"/>
        </w:rPr>
        <w:t xml:space="preserve">    </w:t>
      </w:r>
      <w:r>
        <w:rPr>
          <w:rFonts w:ascii="Segoe UI" w:hAnsi="Segoe UI"/>
          <w:b/>
          <w:color w:val="7800A4"/>
          <w:sz w:val="18"/>
        </w:rPr>
        <w:t>public</w:t>
      </w:r>
      <w:r>
        <w:rPr>
          <w:rFonts w:ascii="Segoe UI" w:hAnsi="Segoe UI"/>
          <w:color w:val="0000A0"/>
          <w:sz w:val="18"/>
        </w:rPr>
        <w:t xml:space="preserve"> Wydarzenie </w:t>
      </w:r>
      <w:proofErr w:type="spellStart"/>
      <w:r>
        <w:rPr>
          <w:rFonts w:ascii="Segoe UI" w:hAnsi="Segoe UI"/>
          <w:color w:val="0000A0"/>
          <w:sz w:val="18"/>
        </w:rPr>
        <w:t>szukaj_</w:t>
      </w:r>
      <w:proofErr w:type="gramStart"/>
      <w:r>
        <w:rPr>
          <w:rFonts w:ascii="Segoe UI" w:hAnsi="Segoe UI"/>
          <w:color w:val="0000A0"/>
          <w:sz w:val="18"/>
        </w:rPr>
        <w:t>Id</w:t>
      </w:r>
      <w:proofErr w:type="spellEnd"/>
      <w:r>
        <w:rPr>
          <w:rFonts w:ascii="Segoe UI" w:hAnsi="Segoe UI"/>
          <w:color w:val="0000A0"/>
          <w:sz w:val="18"/>
        </w:rPr>
        <w:t>(</w:t>
      </w:r>
      <w:proofErr w:type="spellStart"/>
      <w:proofErr w:type="gramEnd"/>
      <w:r>
        <w:rPr>
          <w:rFonts w:ascii="Segoe UI" w:hAnsi="Segoe UI"/>
          <w:b/>
          <w:color w:val="7800A4"/>
          <w:sz w:val="18"/>
        </w:rPr>
        <w:t>final</w:t>
      </w:r>
      <w:proofErr w:type="spellEnd"/>
      <w:r>
        <w:rPr>
          <w:rFonts w:ascii="Segoe UI" w:hAnsi="Segoe UI"/>
          <w:color w:val="0000A0"/>
          <w:sz w:val="18"/>
        </w:rPr>
        <w:t xml:space="preserve"> </w:t>
      </w:r>
      <w:proofErr w:type="spellStart"/>
      <w:r>
        <w:rPr>
          <w:rFonts w:ascii="Segoe UI" w:hAnsi="Segoe UI"/>
          <w:b/>
          <w:color w:val="7800A4"/>
          <w:sz w:val="18"/>
        </w:rPr>
        <w:t>int</w:t>
      </w:r>
      <w:proofErr w:type="spellEnd"/>
      <w:r>
        <w:rPr>
          <w:rFonts w:ascii="Segoe UI" w:hAnsi="Segoe UI"/>
          <w:color w:val="0000A0"/>
          <w:sz w:val="18"/>
        </w:rPr>
        <w:t xml:space="preserve"> id) {</w:t>
      </w:r>
    </w:p>
    <w:p w14:paraId="16AF9704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i/>
          <w:color w:val="008000"/>
          <w:sz w:val="18"/>
        </w:rPr>
        <w:t xml:space="preserve">        </w:t>
      </w:r>
      <w:r>
        <w:rPr>
          <w:rFonts w:ascii="Segoe UI" w:hAnsi="Segoe UI"/>
          <w:i/>
          <w:color w:val="008000"/>
          <w:sz w:val="18"/>
          <w:lang w:val="en-US"/>
        </w:rPr>
        <w:t>// TODO Auto-generated return</w:t>
      </w:r>
    </w:p>
    <w:p w14:paraId="6941381C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color w:val="0000A0"/>
          <w:sz w:val="18"/>
          <w:lang w:val="en-US"/>
        </w:rPr>
        <w:t xml:space="preserve">        </w:t>
      </w:r>
      <w:r>
        <w:rPr>
          <w:rFonts w:ascii="Segoe UI" w:hAnsi="Segoe UI"/>
          <w:b/>
          <w:color w:val="7800A4"/>
          <w:sz w:val="18"/>
          <w:lang w:val="en-US"/>
        </w:rPr>
        <w:t>return</w:t>
      </w:r>
      <w:r>
        <w:rPr>
          <w:rFonts w:ascii="Segoe UI" w:hAnsi="Segoe UI"/>
          <w:color w:val="0000A0"/>
          <w:sz w:val="18"/>
          <w:lang w:val="en-US"/>
        </w:rPr>
        <w:t xml:space="preserve"> null;</w:t>
      </w:r>
    </w:p>
    <w:p w14:paraId="06128B34" w14:textId="77777777" w:rsidR="006D1EEF" w:rsidRDefault="00924ECA">
      <w:pPr>
        <w:pStyle w:val="Standard"/>
        <w:rPr>
          <w:rFonts w:ascii="Segoe UI" w:hAnsi="Segoe UI"/>
          <w:color w:val="0000A0"/>
          <w:sz w:val="18"/>
          <w:lang w:val="en-US"/>
        </w:rPr>
      </w:pPr>
      <w:r>
        <w:rPr>
          <w:rFonts w:ascii="Segoe UI" w:hAnsi="Segoe UI"/>
          <w:color w:val="0000A0"/>
          <w:sz w:val="18"/>
          <w:lang w:val="en-US"/>
        </w:rPr>
        <w:t xml:space="preserve">    }</w:t>
      </w:r>
    </w:p>
    <w:p w14:paraId="1072F521" w14:textId="77777777" w:rsidR="006D1EEF" w:rsidRDefault="006D1EEF">
      <w:pPr>
        <w:pStyle w:val="Standard"/>
        <w:rPr>
          <w:rFonts w:ascii="Segoe UI" w:hAnsi="Segoe UI"/>
          <w:sz w:val="18"/>
          <w:lang w:val="en-US"/>
        </w:rPr>
      </w:pPr>
    </w:p>
    <w:p w14:paraId="25329F0C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 xml:space="preserve">    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("88c573ad-96c5-4298-b3f2-1f59f8306090")</w:t>
      </w:r>
    </w:p>
    <w:p w14:paraId="220C61B5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lang w:val="en-US"/>
        </w:rPr>
        <w:t xml:space="preserve">    </w:t>
      </w:r>
      <w:r>
        <w:rPr>
          <w:rFonts w:ascii="Segoe UI" w:hAnsi="Segoe UI"/>
          <w:b/>
          <w:color w:val="7800A4"/>
          <w:sz w:val="18"/>
        </w:rPr>
        <w:t>public</w:t>
      </w:r>
      <w:r>
        <w:rPr>
          <w:rFonts w:ascii="Segoe UI" w:hAnsi="Segoe UI"/>
          <w:color w:val="0000A0"/>
          <w:sz w:val="18"/>
        </w:rPr>
        <w:t xml:space="preserve"> </w:t>
      </w:r>
      <w:proofErr w:type="spellStart"/>
      <w:r>
        <w:rPr>
          <w:rFonts w:ascii="Segoe UI" w:hAnsi="Segoe UI"/>
          <w:b/>
          <w:color w:val="7800A4"/>
          <w:sz w:val="18"/>
        </w:rPr>
        <w:t>void</w:t>
      </w:r>
      <w:proofErr w:type="spellEnd"/>
      <w:r>
        <w:rPr>
          <w:rFonts w:ascii="Segoe UI" w:hAnsi="Segoe UI"/>
          <w:color w:val="0000A0"/>
          <w:sz w:val="18"/>
        </w:rPr>
        <w:t xml:space="preserve"> </w:t>
      </w:r>
      <w:proofErr w:type="spellStart"/>
      <w:proofErr w:type="gramStart"/>
      <w:r>
        <w:rPr>
          <w:rFonts w:ascii="Segoe UI" w:hAnsi="Segoe UI"/>
          <w:color w:val="0000A0"/>
          <w:sz w:val="18"/>
        </w:rPr>
        <w:t>usun</w:t>
      </w:r>
      <w:proofErr w:type="spellEnd"/>
      <w:r>
        <w:rPr>
          <w:rFonts w:ascii="Segoe UI" w:hAnsi="Segoe UI"/>
          <w:color w:val="0000A0"/>
          <w:sz w:val="18"/>
        </w:rPr>
        <w:t>(</w:t>
      </w:r>
      <w:proofErr w:type="spellStart"/>
      <w:proofErr w:type="gramEnd"/>
      <w:r>
        <w:rPr>
          <w:rFonts w:ascii="Segoe UI" w:hAnsi="Segoe UI"/>
          <w:b/>
          <w:color w:val="7800A4"/>
          <w:sz w:val="18"/>
        </w:rPr>
        <w:t>final</w:t>
      </w:r>
      <w:proofErr w:type="spellEnd"/>
      <w:r>
        <w:rPr>
          <w:rFonts w:ascii="Segoe UI" w:hAnsi="Segoe UI"/>
          <w:color w:val="0000A0"/>
          <w:sz w:val="18"/>
        </w:rPr>
        <w:t xml:space="preserve"> Wydarzenie </w:t>
      </w:r>
      <w:r>
        <w:rPr>
          <w:rFonts w:ascii="Segoe UI" w:hAnsi="Segoe UI"/>
          <w:color w:val="0000A0"/>
          <w:sz w:val="18"/>
        </w:rPr>
        <w:t>wydarzenie) {</w:t>
      </w:r>
    </w:p>
    <w:p w14:paraId="500D2822" w14:textId="77777777" w:rsidR="006D1EEF" w:rsidRPr="00185F0A" w:rsidRDefault="00924ECA">
      <w:pPr>
        <w:pStyle w:val="Standard"/>
        <w:rPr>
          <w:lang w:val="en-US"/>
        </w:rPr>
      </w:pPr>
      <w:r>
        <w:rPr>
          <w:rFonts w:ascii="Segoe UI" w:hAnsi="Segoe UI"/>
          <w:color w:val="0000A0"/>
          <w:sz w:val="18"/>
        </w:rPr>
        <w:t xml:space="preserve">    </w:t>
      </w:r>
      <w:r>
        <w:rPr>
          <w:rFonts w:ascii="Segoe UI" w:hAnsi="Segoe UI"/>
          <w:color w:val="0000A0"/>
          <w:sz w:val="18"/>
          <w:lang w:val="en-US"/>
        </w:rPr>
        <w:t>}</w:t>
      </w:r>
    </w:p>
    <w:p w14:paraId="23C96FDA" w14:textId="77777777" w:rsidR="006D1EEF" w:rsidRDefault="006D1EEF">
      <w:pPr>
        <w:pStyle w:val="Standard"/>
        <w:rPr>
          <w:rFonts w:ascii="Segoe UI" w:hAnsi="Segoe UI"/>
          <w:sz w:val="18"/>
          <w:lang w:val="en-US"/>
        </w:rPr>
      </w:pPr>
    </w:p>
    <w:p w14:paraId="01D4CD53" w14:textId="77777777" w:rsidR="006D1EEF" w:rsidRDefault="00924ECA">
      <w:pPr>
        <w:pStyle w:val="Standard"/>
        <w:rPr>
          <w:rFonts w:ascii="Segoe UI" w:hAnsi="Segoe UI"/>
          <w:i/>
          <w:color w:val="A0A0A0"/>
          <w:sz w:val="18"/>
          <w:lang w:val="en-US"/>
        </w:rPr>
      </w:pPr>
      <w:r>
        <w:rPr>
          <w:rFonts w:ascii="Segoe UI" w:hAnsi="Segoe UI"/>
          <w:i/>
          <w:color w:val="A0A0A0"/>
          <w:sz w:val="18"/>
          <w:lang w:val="en-US"/>
        </w:rPr>
        <w:t xml:space="preserve">    @</w:t>
      </w:r>
      <w:proofErr w:type="gramStart"/>
      <w:r>
        <w:rPr>
          <w:rFonts w:ascii="Segoe UI" w:hAnsi="Segoe UI"/>
          <w:i/>
          <w:color w:val="A0A0A0"/>
          <w:sz w:val="18"/>
          <w:lang w:val="en-US"/>
        </w:rPr>
        <w:t>objid</w:t>
      </w:r>
      <w:proofErr w:type="gramEnd"/>
      <w:r>
        <w:rPr>
          <w:rFonts w:ascii="Segoe UI" w:hAnsi="Segoe UI"/>
          <w:i/>
          <w:color w:val="A0A0A0"/>
          <w:sz w:val="18"/>
          <w:lang w:val="en-US"/>
        </w:rPr>
        <w:t xml:space="preserve"> ("1f0ee9b1-03ff-4d55-a62b-f97f80d5f3a0")</w:t>
      </w:r>
    </w:p>
    <w:p w14:paraId="5BD5956F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lang w:val="en-US"/>
        </w:rPr>
        <w:t xml:space="preserve">    </w:t>
      </w:r>
      <w:r>
        <w:rPr>
          <w:rFonts w:ascii="Segoe UI" w:hAnsi="Segoe UI"/>
          <w:b/>
          <w:color w:val="7800A4"/>
          <w:sz w:val="18"/>
        </w:rPr>
        <w:t>public</w:t>
      </w:r>
      <w:r>
        <w:rPr>
          <w:rFonts w:ascii="Segoe UI" w:hAnsi="Segoe UI"/>
          <w:color w:val="0000A0"/>
          <w:sz w:val="18"/>
        </w:rPr>
        <w:t xml:space="preserve"> List&lt;Wydarzenie&gt; </w:t>
      </w:r>
      <w:proofErr w:type="spellStart"/>
      <w:proofErr w:type="gramStart"/>
      <w:r>
        <w:rPr>
          <w:rFonts w:ascii="Segoe UI" w:hAnsi="Segoe UI"/>
          <w:color w:val="0000A0"/>
          <w:sz w:val="18"/>
        </w:rPr>
        <w:t>pobierzListęNazw</w:t>
      </w:r>
      <w:proofErr w:type="spellEnd"/>
      <w:r>
        <w:rPr>
          <w:rFonts w:ascii="Segoe UI" w:hAnsi="Segoe UI"/>
          <w:color w:val="0000A0"/>
          <w:sz w:val="18"/>
        </w:rPr>
        <w:t>(</w:t>
      </w:r>
      <w:proofErr w:type="gramEnd"/>
      <w:r>
        <w:rPr>
          <w:rFonts w:ascii="Segoe UI" w:hAnsi="Segoe UI"/>
          <w:color w:val="0000A0"/>
          <w:sz w:val="18"/>
        </w:rPr>
        <w:t>) {</w:t>
      </w:r>
    </w:p>
    <w:p w14:paraId="2BD2AA94" w14:textId="77777777" w:rsidR="006D1EEF" w:rsidRDefault="00924ECA">
      <w:pPr>
        <w:pStyle w:val="Standard"/>
        <w:rPr>
          <w:rFonts w:ascii="Segoe UI" w:hAnsi="Segoe UI"/>
          <w:i/>
          <w:color w:val="008000"/>
          <w:sz w:val="18"/>
        </w:rPr>
      </w:pPr>
      <w:r>
        <w:rPr>
          <w:rFonts w:ascii="Segoe UI" w:hAnsi="Segoe UI"/>
          <w:i/>
          <w:color w:val="008000"/>
          <w:sz w:val="18"/>
        </w:rPr>
        <w:t xml:space="preserve">        // TODO Auto-</w:t>
      </w:r>
      <w:proofErr w:type="spellStart"/>
      <w:r>
        <w:rPr>
          <w:rFonts w:ascii="Segoe UI" w:hAnsi="Segoe UI"/>
          <w:i/>
          <w:color w:val="008000"/>
          <w:sz w:val="18"/>
        </w:rPr>
        <w:t>generated</w:t>
      </w:r>
      <w:proofErr w:type="spellEnd"/>
      <w:r>
        <w:rPr>
          <w:rFonts w:ascii="Segoe UI" w:hAnsi="Segoe UI"/>
          <w:i/>
          <w:color w:val="008000"/>
          <w:sz w:val="18"/>
        </w:rPr>
        <w:t xml:space="preserve"> return</w:t>
      </w:r>
    </w:p>
    <w:p w14:paraId="4BE6C5C8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</w:rPr>
        <w:t xml:space="preserve">        </w:t>
      </w:r>
      <w:r>
        <w:rPr>
          <w:rFonts w:ascii="Segoe UI" w:hAnsi="Segoe UI"/>
          <w:b/>
          <w:color w:val="7800A4"/>
          <w:sz w:val="18"/>
        </w:rPr>
        <w:t>return</w:t>
      </w:r>
      <w:r>
        <w:rPr>
          <w:rFonts w:ascii="Segoe UI" w:hAnsi="Segoe UI"/>
          <w:color w:val="0000A0"/>
          <w:sz w:val="18"/>
        </w:rPr>
        <w:t xml:space="preserve"> </w:t>
      </w:r>
      <w:proofErr w:type="spellStart"/>
      <w:r>
        <w:rPr>
          <w:rFonts w:ascii="Segoe UI" w:hAnsi="Segoe UI"/>
          <w:color w:val="0000A0"/>
          <w:sz w:val="18"/>
        </w:rPr>
        <w:t>null</w:t>
      </w:r>
      <w:proofErr w:type="spellEnd"/>
      <w:r>
        <w:rPr>
          <w:rFonts w:ascii="Segoe UI" w:hAnsi="Segoe UI"/>
          <w:color w:val="0000A0"/>
          <w:sz w:val="18"/>
        </w:rPr>
        <w:t>;</w:t>
      </w:r>
    </w:p>
    <w:p w14:paraId="6F3E7793" w14:textId="77777777" w:rsidR="006D1EEF" w:rsidRDefault="00924ECA">
      <w:pPr>
        <w:pStyle w:val="Standard"/>
      </w:pPr>
      <w:r>
        <w:rPr>
          <w:rFonts w:ascii="Segoe UI" w:hAnsi="Segoe UI"/>
          <w:color w:val="0000A0"/>
          <w:sz w:val="18"/>
          <w:szCs w:val="22"/>
        </w:rPr>
        <w:t xml:space="preserve">    }</w:t>
      </w:r>
    </w:p>
    <w:sectPr w:rsidR="006D1EEF">
      <w:headerReference w:type="default" r:id="rId18"/>
      <w:footerReference w:type="default" r:id="rId19"/>
      <w:pgSz w:w="11906" w:h="16838"/>
      <w:pgMar w:top="1134" w:right="1134" w:bottom="1134" w:left="1134" w:header="851" w:footer="85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F407B" w14:textId="77777777" w:rsidR="00924ECA" w:rsidRDefault="00924ECA">
      <w:r>
        <w:separator/>
      </w:r>
    </w:p>
  </w:endnote>
  <w:endnote w:type="continuationSeparator" w:id="0">
    <w:p w14:paraId="287CCDC8" w14:textId="77777777" w:rsidR="00924ECA" w:rsidRDefault="00924E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panose1 w:val="020B0604020202020204"/>
    <w:charset w:val="00"/>
    <w:family w:val="modern"/>
    <w:pitch w:val="fixed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53E21" w14:textId="77777777" w:rsidR="008D3926" w:rsidRDefault="00924ECA">
    <w:pPr>
      <w:pStyle w:val="Stopka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D45E4" w14:textId="77777777" w:rsidR="008D3926" w:rsidRDefault="00924ECA">
    <w:pPr>
      <w:pStyle w:val="Stopka"/>
      <w:jc w:val="center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F4D37" w14:textId="77777777" w:rsidR="00924ECA" w:rsidRDefault="00924ECA">
      <w:r>
        <w:rPr>
          <w:color w:val="000000"/>
        </w:rPr>
        <w:separator/>
      </w:r>
    </w:p>
  </w:footnote>
  <w:footnote w:type="continuationSeparator" w:id="0">
    <w:p w14:paraId="45A7279E" w14:textId="77777777" w:rsidR="00924ECA" w:rsidRDefault="00924E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81415" w14:textId="77777777" w:rsidR="008D3926" w:rsidRDefault="00924ECA">
    <w:pPr>
      <w:pStyle w:val="Nagwek"/>
    </w:pPr>
    <w:r>
      <w:t>Dokumentacja projektowa</w:t>
    </w:r>
    <w:r>
      <w:tab/>
      <w:t>Sklep z podzespołami elektronicznymi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0A463" w14:textId="77777777" w:rsidR="008D3926" w:rsidRDefault="00924ECA">
    <w:pPr>
      <w:pStyle w:val="Nagwek"/>
    </w:pPr>
    <w:r>
      <w:t>Dokumentacja projektowa</w:t>
    </w:r>
    <w:r>
      <w:tab/>
      <w:t>Sklep z podzespołami</w:t>
    </w:r>
    <w:r>
      <w:t xml:space="preserve"> elektronicznymi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7917"/>
    <w:multiLevelType w:val="multilevel"/>
    <w:tmpl w:val="76E4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C0B51"/>
    <w:multiLevelType w:val="multilevel"/>
    <w:tmpl w:val="A69E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5E2481"/>
    <w:multiLevelType w:val="multilevel"/>
    <w:tmpl w:val="43C0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DF2407"/>
    <w:multiLevelType w:val="hybridMultilevel"/>
    <w:tmpl w:val="9AB473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F32B7"/>
    <w:multiLevelType w:val="multilevel"/>
    <w:tmpl w:val="8DDCDC08"/>
    <w:styleLink w:val="WWOutlineListStyle3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upperLetter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316F33C0"/>
    <w:multiLevelType w:val="hybridMultilevel"/>
    <w:tmpl w:val="0100A6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512E3C"/>
    <w:multiLevelType w:val="multilevel"/>
    <w:tmpl w:val="E58E3B42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upperLetter"/>
      <w:suff w:val="space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decimal"/>
      <w:lvlText w:val=".%1.%2.%3.%4.%5.%6.%7.%8.%9"/>
      <w:lvlJc w:val="left"/>
    </w:lvl>
  </w:abstractNum>
  <w:abstractNum w:abstractNumId="7" w15:restartNumberingAfterBreak="0">
    <w:nsid w:val="52C219A7"/>
    <w:multiLevelType w:val="multilevel"/>
    <w:tmpl w:val="A37C4D18"/>
    <w:styleLink w:val="WW8Num2"/>
    <w:lvl w:ilvl="0">
      <w:start w:val="1"/>
      <w:numFmt w:val="decimal"/>
      <w:pStyle w:val="Stdwypunktowany"/>
      <w:lvlText w:val="*%1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2F96325"/>
    <w:multiLevelType w:val="multilevel"/>
    <w:tmpl w:val="BCEE83BC"/>
    <w:styleLink w:val="WW8StyleNum2"/>
    <w:lvl w:ilvl="0">
      <w:start w:val="1"/>
      <w:numFmt w:val="decimal"/>
      <w:pStyle w:val="Tabelawylicz"/>
      <w:lvlText w:val="%1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609177F4"/>
    <w:multiLevelType w:val="multilevel"/>
    <w:tmpl w:val="188C3764"/>
    <w:styleLink w:val="Outlin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none"/>
      <w:lvlText w:val="%4"/>
      <w:lvlJc w:val="left"/>
    </w:lvl>
    <w:lvl w:ilvl="4">
      <w:start w:val="1"/>
      <w:numFmt w:val="upperLetter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60932EDF"/>
    <w:multiLevelType w:val="multilevel"/>
    <w:tmpl w:val="DB04D8F2"/>
    <w:styleLink w:val="WWOutlineListStyle4"/>
    <w:lvl w:ilvl="0">
      <w:start w:val="1"/>
      <w:numFmt w:val="decimal"/>
      <w:pStyle w:val="Nagwek1"/>
      <w:lvlText w:val="%1."/>
      <w:lvlJc w:val="left"/>
    </w:lvl>
    <w:lvl w:ilvl="1">
      <w:start w:val="1"/>
      <w:numFmt w:val="decimal"/>
      <w:pStyle w:val="Nagwek2"/>
      <w:lvlText w:val="%1.%2"/>
      <w:lvlJc w:val="left"/>
    </w:lvl>
    <w:lvl w:ilvl="2">
      <w:start w:val="1"/>
      <w:numFmt w:val="decimal"/>
      <w:pStyle w:val="Nagwek3"/>
      <w:lvlText w:val="%1.%2.%3"/>
      <w:lvlJc w:val="left"/>
    </w:lvl>
    <w:lvl w:ilvl="3">
      <w:start w:val="1"/>
      <w:numFmt w:val="decimal"/>
      <w:pStyle w:val="Nagwek4"/>
      <w:lvlText w:val="%1.%2.%3.%4"/>
      <w:lvlJc w:val="left"/>
    </w:lvl>
    <w:lvl w:ilvl="4">
      <w:start w:val="1"/>
      <w:numFmt w:val="upperLetter"/>
      <w:pStyle w:val="Nagwek5"/>
      <w:lvlText w:val="Załącznik %5."/>
      <w:lvlJc w:val="left"/>
    </w:lvl>
    <w:lvl w:ilvl="5">
      <w:start w:val="1"/>
      <w:numFmt w:val="upperLetter"/>
      <w:pStyle w:val="Nagwek6"/>
      <w:lvlText w:val="[%6]"/>
      <w:lvlJc w:val="left"/>
    </w:lvl>
    <w:lvl w:ilvl="6">
      <w:start w:val="1"/>
      <w:numFmt w:val="decimal"/>
      <w:pStyle w:val="Nagwek7"/>
      <w:lvlText w:val="[%1.%2.%3.%4.%5.%6.%7]"/>
      <w:lvlJc w:val="left"/>
    </w:lvl>
    <w:lvl w:ilvl="7">
      <w:start w:val="1"/>
      <w:numFmt w:val="decimal"/>
      <w:pStyle w:val="Nagwek8"/>
      <w:lvlText w:val="[%1.%2.%3.%4.%5.%6.%7.%8]"/>
      <w:lvlJc w:val="left"/>
    </w:lvl>
    <w:lvl w:ilvl="8">
      <w:start w:val="1"/>
      <w:numFmt w:val="decimal"/>
      <w:pStyle w:val="Nagwek9"/>
      <w:lvlText w:val="%1.%2.%3.%4.%5.%6.%7.%8.%9"/>
      <w:lvlJc w:val="left"/>
    </w:lvl>
  </w:abstractNum>
  <w:abstractNum w:abstractNumId="11" w15:restartNumberingAfterBreak="0">
    <w:nsid w:val="68EB4397"/>
    <w:multiLevelType w:val="multilevel"/>
    <w:tmpl w:val="8A902612"/>
    <w:styleLink w:val="WW8StyleNum"/>
    <w:lvl w:ilvl="0">
      <w:start w:val="1"/>
      <w:numFmt w:val="decimal"/>
      <w:pStyle w:val="Stdnumerowany"/>
      <w:lvlText w:val="%1."/>
      <w:lvlJc w:val="left"/>
      <w:pPr>
        <w:ind w:left="576" w:hanging="576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6EB27CD6"/>
    <w:multiLevelType w:val="multilevel"/>
    <w:tmpl w:val="CE7E6D96"/>
    <w:styleLink w:val="WW8StyleNum1"/>
    <w:lvl w:ilvl="0">
      <w:start w:val="1"/>
      <w:numFmt w:val="decimal"/>
      <w:pStyle w:val="Listapunktowana"/>
      <w:lvlText w:val="%1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715B7DCC"/>
    <w:multiLevelType w:val="multilevel"/>
    <w:tmpl w:val="81BA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1977645"/>
    <w:multiLevelType w:val="multilevel"/>
    <w:tmpl w:val="15F82618"/>
    <w:styleLink w:val="WWOutlineListStyle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upperLetter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5" w15:restartNumberingAfterBreak="0">
    <w:nsid w:val="760E49E1"/>
    <w:multiLevelType w:val="multilevel"/>
    <w:tmpl w:val="043AA852"/>
    <w:styleLink w:val="WWOutlineListStyle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upperLetter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6" w15:restartNumberingAfterBreak="0">
    <w:nsid w:val="76C00856"/>
    <w:multiLevelType w:val="multilevel"/>
    <w:tmpl w:val="F900018C"/>
    <w:styleLink w:val="WW8Num3"/>
    <w:lvl w:ilvl="0"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Wingdings"/>
        <w:color w:val="00008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B5701D1"/>
    <w:multiLevelType w:val="multilevel"/>
    <w:tmpl w:val="BB24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C4114A3"/>
    <w:multiLevelType w:val="multilevel"/>
    <w:tmpl w:val="D794CB4C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upperLetter"/>
      <w:lvlText w:val="Załącznik %5."/>
      <w:lvlJc w:val="left"/>
    </w:lvl>
    <w:lvl w:ilvl="5">
      <w:start w:val="1"/>
      <w:numFmt w:val="upperLetter"/>
      <w:lvlText w:val="[%6]"/>
      <w:lvlJc w:val="left"/>
    </w:lvl>
    <w:lvl w:ilvl="6">
      <w:start w:val="1"/>
      <w:numFmt w:val="decimal"/>
      <w:lvlText w:val="[%1.%2.%3.%4.%5.%6.%7]"/>
      <w:lvlJc w:val="left"/>
    </w:lvl>
    <w:lvl w:ilvl="7">
      <w:start w:val="1"/>
      <w:numFmt w:val="decimal"/>
      <w:lvlText w:val="[%1.%2.%3.%4.%5.%6.%7.%8]"/>
      <w:lvlJc w:val="left"/>
    </w:lvl>
    <w:lvl w:ilvl="8">
      <w:start w:val="1"/>
      <w:numFmt w:val="decimal"/>
      <w:lvlText w:val="%1.%2.%3.%4.%5.%6.%7.%8.%9"/>
      <w:lvlJc w:val="left"/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15"/>
  </w:num>
  <w:num w:numId="5">
    <w:abstractNumId w:val="18"/>
  </w:num>
  <w:num w:numId="6">
    <w:abstractNumId w:val="9"/>
  </w:num>
  <w:num w:numId="7">
    <w:abstractNumId w:val="6"/>
  </w:num>
  <w:num w:numId="8">
    <w:abstractNumId w:val="7"/>
  </w:num>
  <w:num w:numId="9">
    <w:abstractNumId w:val="16"/>
  </w:num>
  <w:num w:numId="10">
    <w:abstractNumId w:val="11"/>
  </w:num>
  <w:num w:numId="11">
    <w:abstractNumId w:val="12"/>
  </w:num>
  <w:num w:numId="12">
    <w:abstractNumId w:val="8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7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D1EEF"/>
    <w:rsid w:val="00016E91"/>
    <w:rsid w:val="000A31E8"/>
    <w:rsid w:val="00147E7A"/>
    <w:rsid w:val="00183112"/>
    <w:rsid w:val="00185F0A"/>
    <w:rsid w:val="001A3C1C"/>
    <w:rsid w:val="002160EB"/>
    <w:rsid w:val="002254AB"/>
    <w:rsid w:val="00226720"/>
    <w:rsid w:val="00332AF1"/>
    <w:rsid w:val="003B5B2E"/>
    <w:rsid w:val="00534CBA"/>
    <w:rsid w:val="00606169"/>
    <w:rsid w:val="006062BF"/>
    <w:rsid w:val="00685F80"/>
    <w:rsid w:val="00692DE6"/>
    <w:rsid w:val="006D1EEF"/>
    <w:rsid w:val="007A5ACC"/>
    <w:rsid w:val="007E13D2"/>
    <w:rsid w:val="007E4EFA"/>
    <w:rsid w:val="00812BA3"/>
    <w:rsid w:val="008720CF"/>
    <w:rsid w:val="008A3A02"/>
    <w:rsid w:val="008C5190"/>
    <w:rsid w:val="00924ECA"/>
    <w:rsid w:val="009B5C9A"/>
    <w:rsid w:val="00A53622"/>
    <w:rsid w:val="00A60107"/>
    <w:rsid w:val="00A8556F"/>
    <w:rsid w:val="00B27C28"/>
    <w:rsid w:val="00B547B0"/>
    <w:rsid w:val="00B9064D"/>
    <w:rsid w:val="00C10D38"/>
    <w:rsid w:val="00D41E66"/>
    <w:rsid w:val="00DB2AB0"/>
    <w:rsid w:val="00FD34C7"/>
    <w:rsid w:val="00FF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6EED6"/>
  <w15:docId w15:val="{5BCDF42C-13BB-3A4A-83FE-1BB9E65C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Mangal"/>
        <w:kern w:val="3"/>
        <w:sz w:val="24"/>
        <w:szCs w:val="24"/>
        <w:lang w:val="pl-PL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41E66"/>
    <w:pPr>
      <w:widowControl/>
      <w:autoSpaceDN/>
      <w:textAlignment w:val="auto"/>
    </w:pPr>
    <w:rPr>
      <w:rFonts w:eastAsia="Times New Roman" w:cs="Times New Roman"/>
      <w:kern w:val="0"/>
      <w:lang w:eastAsia="pl-PL" w:bidi="ar-SA"/>
    </w:rPr>
  </w:style>
  <w:style w:type="paragraph" w:styleId="Nagwek1">
    <w:name w:val="heading 1"/>
    <w:basedOn w:val="Standard"/>
    <w:next w:val="Wcicienormalne"/>
    <w:uiPriority w:val="9"/>
    <w:qFormat/>
    <w:pPr>
      <w:keepNext/>
      <w:numPr>
        <w:numId w:val="1"/>
      </w:numPr>
      <w:pBdr>
        <w:bottom w:val="single" w:sz="18" w:space="1" w:color="000000"/>
      </w:pBdr>
      <w:spacing w:before="240" w:after="240"/>
      <w:outlineLvl w:val="0"/>
    </w:pPr>
    <w:rPr>
      <w:rFonts w:ascii="Arial" w:eastAsia="Arial" w:hAnsi="Arial" w:cs="Arial"/>
      <w:b/>
      <w:sz w:val="28"/>
    </w:rPr>
  </w:style>
  <w:style w:type="paragraph" w:styleId="Nagwek2">
    <w:name w:val="heading 2"/>
    <w:basedOn w:val="Nagwek1"/>
    <w:next w:val="Standard"/>
    <w:uiPriority w:val="9"/>
    <w:unhideWhenUsed/>
    <w:qFormat/>
    <w:pPr>
      <w:numPr>
        <w:ilvl w:val="1"/>
      </w:numPr>
      <w:pBdr>
        <w:bottom w:val="none" w:sz="0" w:space="0" w:color="auto"/>
      </w:pBdr>
      <w:spacing w:after="120"/>
      <w:outlineLvl w:val="1"/>
    </w:pPr>
  </w:style>
  <w:style w:type="paragraph" w:styleId="Nagwek3">
    <w:name w:val="heading 3"/>
    <w:basedOn w:val="Nagwek1"/>
    <w:next w:val="Standard"/>
    <w:uiPriority w:val="9"/>
    <w:unhideWhenUsed/>
    <w:qFormat/>
    <w:pPr>
      <w:numPr>
        <w:ilvl w:val="2"/>
      </w:numPr>
      <w:pBdr>
        <w:bottom w:val="none" w:sz="0" w:space="0" w:color="auto"/>
      </w:pBdr>
      <w:spacing w:after="120"/>
      <w:outlineLvl w:val="2"/>
    </w:pPr>
    <w:rPr>
      <w:sz w:val="24"/>
    </w:rPr>
  </w:style>
  <w:style w:type="paragraph" w:styleId="Nagwek4">
    <w:name w:val="heading 4"/>
    <w:basedOn w:val="Nagwek3"/>
    <w:next w:val="Wcicienormalne"/>
    <w:uiPriority w:val="9"/>
    <w:semiHidden/>
    <w:unhideWhenUsed/>
    <w:qFormat/>
    <w:pPr>
      <w:numPr>
        <w:ilvl w:val="3"/>
      </w:numPr>
      <w:outlineLvl w:val="3"/>
    </w:pPr>
  </w:style>
  <w:style w:type="paragraph" w:styleId="Nagwek5">
    <w:name w:val="heading 5"/>
    <w:basedOn w:val="Nagwek3"/>
    <w:next w:val="Wcicienormalne"/>
    <w:uiPriority w:val="9"/>
    <w:semiHidden/>
    <w:unhideWhenUsed/>
    <w:qFormat/>
    <w:pPr>
      <w:pageBreakBefore/>
      <w:numPr>
        <w:ilvl w:val="4"/>
      </w:numPr>
      <w:pBdr>
        <w:bottom w:val="single" w:sz="18" w:space="1" w:color="000000"/>
      </w:pBdr>
      <w:spacing w:before="1120" w:after="720"/>
      <w:outlineLvl w:val="4"/>
    </w:pPr>
    <w:rPr>
      <w:sz w:val="48"/>
    </w:rPr>
  </w:style>
  <w:style w:type="paragraph" w:styleId="Nagwek6">
    <w:name w:val="heading 6"/>
    <w:basedOn w:val="Nagwek3"/>
    <w:next w:val="Mniejszywcity"/>
    <w:uiPriority w:val="9"/>
    <w:semiHidden/>
    <w:unhideWhenUsed/>
    <w:qFormat/>
    <w:pPr>
      <w:numPr>
        <w:ilvl w:val="5"/>
      </w:numPr>
      <w:spacing w:before="480" w:after="240"/>
      <w:outlineLvl w:val="5"/>
    </w:pPr>
    <w:rPr>
      <w:sz w:val="28"/>
    </w:rPr>
  </w:style>
  <w:style w:type="paragraph" w:styleId="Nagwek7">
    <w:name w:val="heading 7"/>
    <w:basedOn w:val="Nagwek3"/>
    <w:next w:val="Mniejszywcity"/>
    <w:pPr>
      <w:numPr>
        <w:ilvl w:val="6"/>
      </w:numPr>
      <w:outlineLvl w:val="6"/>
    </w:pPr>
  </w:style>
  <w:style w:type="paragraph" w:styleId="Nagwek8">
    <w:name w:val="heading 8"/>
    <w:basedOn w:val="Nagwek3"/>
    <w:next w:val="Wcicienormalne"/>
    <w:pPr>
      <w:numPr>
        <w:ilvl w:val="7"/>
      </w:numPr>
      <w:outlineLvl w:val="7"/>
    </w:pPr>
    <w:rPr>
      <w:sz w:val="22"/>
    </w:rPr>
  </w:style>
  <w:style w:type="paragraph" w:styleId="Nagwek9">
    <w:name w:val="heading 9"/>
    <w:basedOn w:val="Nagwek4"/>
    <w:next w:val="TekstWyr9"/>
    <w:pPr>
      <w:numPr>
        <w:ilvl w:val="8"/>
      </w:numPr>
      <w:spacing w:after="0"/>
      <w:ind w:right="680"/>
      <w:outlineLvl w:val="8"/>
    </w:pPr>
    <w:rPr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numbering" w:customStyle="1" w:styleId="WWOutlineListStyle4">
    <w:name w:val="WW_OutlineListStyle_4"/>
    <w:basedOn w:val="Bezlisty"/>
    <w:pPr>
      <w:numPr>
        <w:numId w:val="1"/>
      </w:numPr>
    </w:pPr>
  </w:style>
  <w:style w:type="paragraph" w:customStyle="1" w:styleId="Standard">
    <w:name w:val="Standard"/>
    <w:pPr>
      <w:widowControl/>
      <w:suppressAutoHyphens/>
      <w:spacing w:after="120"/>
    </w:pPr>
    <w:rPr>
      <w:rFonts w:eastAsia="Times New Roman" w:cs="Times New Roman"/>
      <w:sz w:val="22"/>
      <w:szCs w:val="20"/>
      <w:lang w:bidi="ar-SA"/>
    </w:rPr>
  </w:style>
  <w:style w:type="paragraph" w:customStyle="1" w:styleId="Heading">
    <w:name w:val="Heading"/>
    <w:basedOn w:val="Standard"/>
    <w:next w:val="Podtytu"/>
    <w:pPr>
      <w:pBdr>
        <w:bottom w:val="single" w:sz="24" w:space="1" w:color="000000"/>
      </w:pBdr>
      <w:spacing w:before="240" w:after="240"/>
      <w:jc w:val="center"/>
    </w:pPr>
    <w:rPr>
      <w:rFonts w:ascii="Arial Black" w:eastAsia="Arial Black" w:hAnsi="Arial Black" w:cs="Arial Black"/>
      <w:b/>
      <w:smallCaps/>
      <w:sz w:val="44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extbody">
    <w:name w:val="Text body"/>
    <w:basedOn w:val="Standard"/>
    <w:pPr>
      <w:spacing w:after="0"/>
      <w:jc w:val="both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next w:val="Standard"/>
    <w:pPr>
      <w:spacing w:before="120" w:after="360"/>
      <w:jc w:val="center"/>
    </w:pPr>
    <w:rPr>
      <w:i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Wcicienormalne">
    <w:name w:val="Normal Indent"/>
    <w:basedOn w:val="Standard"/>
    <w:pPr>
      <w:spacing w:before="120" w:after="0"/>
      <w:ind w:left="680" w:right="57"/>
      <w:jc w:val="both"/>
    </w:pPr>
  </w:style>
  <w:style w:type="paragraph" w:customStyle="1" w:styleId="Mniejszywcity">
    <w:name w:val="Mniejszy wcięty"/>
    <w:basedOn w:val="Wcicienormalne"/>
    <w:pPr>
      <w:ind w:left="1021"/>
    </w:pPr>
    <w:rPr>
      <w:sz w:val="20"/>
    </w:rPr>
  </w:style>
  <w:style w:type="paragraph" w:customStyle="1" w:styleId="TekstWyr9">
    <w:name w:val="TekstWyr9"/>
    <w:basedOn w:val="Wcicienormalne"/>
    <w:next w:val="Wcicienormalne"/>
    <w:pPr>
      <w:pBdr>
        <w:top w:val="single" w:sz="6" w:space="4" w:color="000000"/>
        <w:left w:val="single" w:sz="6" w:space="4" w:color="000000"/>
        <w:bottom w:val="single" w:sz="6" w:space="4" w:color="000000"/>
        <w:right w:val="single" w:sz="6" w:space="4" w:color="000000"/>
      </w:pBdr>
      <w:shd w:val="clear" w:color="auto" w:fill="FFFFFF"/>
      <w:spacing w:after="240"/>
      <w:ind w:right="680"/>
    </w:pPr>
  </w:style>
  <w:style w:type="paragraph" w:customStyle="1" w:styleId="Contents5">
    <w:name w:val="Contents 5"/>
    <w:basedOn w:val="Standard"/>
    <w:next w:val="Standard"/>
    <w:pPr>
      <w:spacing w:after="0"/>
      <w:ind w:left="960"/>
    </w:pPr>
    <w:rPr>
      <w:sz w:val="18"/>
      <w:szCs w:val="18"/>
    </w:rPr>
  </w:style>
  <w:style w:type="paragraph" w:customStyle="1" w:styleId="Contents6">
    <w:name w:val="Contents 6"/>
    <w:basedOn w:val="Contents5"/>
    <w:next w:val="Standard"/>
    <w:pPr>
      <w:ind w:left="1200"/>
    </w:pPr>
  </w:style>
  <w:style w:type="paragraph" w:customStyle="1" w:styleId="Contents4">
    <w:name w:val="Contents 4"/>
    <w:basedOn w:val="Standard"/>
    <w:next w:val="Standard"/>
    <w:pPr>
      <w:spacing w:after="0"/>
      <w:ind w:left="720"/>
    </w:pPr>
    <w:rPr>
      <w:sz w:val="18"/>
      <w:szCs w:val="18"/>
    </w:rPr>
  </w:style>
  <w:style w:type="paragraph" w:customStyle="1" w:styleId="Contents3">
    <w:name w:val="Contents 3"/>
    <w:basedOn w:val="Standard"/>
    <w:next w:val="Standard"/>
    <w:pPr>
      <w:spacing w:after="0"/>
      <w:ind w:left="480"/>
    </w:pPr>
    <w:rPr>
      <w:i/>
      <w:iCs/>
      <w:sz w:val="20"/>
    </w:rPr>
  </w:style>
  <w:style w:type="paragraph" w:customStyle="1" w:styleId="Contents2">
    <w:name w:val="Contents 2"/>
    <w:basedOn w:val="Standard"/>
    <w:next w:val="Standard"/>
    <w:pPr>
      <w:spacing w:after="0"/>
      <w:ind w:left="240"/>
    </w:pPr>
    <w:rPr>
      <w:smallCaps/>
      <w:sz w:val="20"/>
    </w:rPr>
  </w:style>
  <w:style w:type="paragraph" w:customStyle="1" w:styleId="Contents1">
    <w:name w:val="Contents 1"/>
    <w:basedOn w:val="Standard"/>
    <w:next w:val="Standard"/>
    <w:pPr>
      <w:spacing w:before="120"/>
    </w:pPr>
    <w:rPr>
      <w:b/>
      <w:bCs/>
      <w:caps/>
      <w:sz w:val="20"/>
    </w:rPr>
  </w:style>
  <w:style w:type="paragraph" w:styleId="Indeks7">
    <w:name w:val="index 7"/>
    <w:basedOn w:val="Standard"/>
    <w:next w:val="Standard"/>
    <w:pPr>
      <w:tabs>
        <w:tab w:val="right" w:pos="5714"/>
      </w:tabs>
      <w:spacing w:after="0"/>
      <w:ind w:left="1680" w:hanging="240"/>
    </w:pPr>
    <w:rPr>
      <w:sz w:val="18"/>
    </w:rPr>
  </w:style>
  <w:style w:type="paragraph" w:styleId="Indeks6">
    <w:name w:val="index 6"/>
    <w:basedOn w:val="Standard"/>
    <w:next w:val="Standard"/>
    <w:pPr>
      <w:tabs>
        <w:tab w:val="right" w:pos="5474"/>
      </w:tabs>
      <w:spacing w:after="0"/>
      <w:ind w:left="1440" w:hanging="240"/>
    </w:pPr>
    <w:rPr>
      <w:sz w:val="18"/>
    </w:rPr>
  </w:style>
  <w:style w:type="paragraph" w:styleId="Indeks5">
    <w:name w:val="index 5"/>
    <w:basedOn w:val="Standard"/>
    <w:next w:val="Standard"/>
    <w:pPr>
      <w:tabs>
        <w:tab w:val="right" w:pos="5234"/>
      </w:tabs>
      <w:spacing w:after="0"/>
      <w:ind w:left="1200" w:hanging="240"/>
    </w:pPr>
    <w:rPr>
      <w:sz w:val="18"/>
    </w:rPr>
  </w:style>
  <w:style w:type="paragraph" w:styleId="Indeks4">
    <w:name w:val="index 4"/>
    <w:basedOn w:val="Standard"/>
    <w:next w:val="Standard"/>
    <w:pPr>
      <w:tabs>
        <w:tab w:val="right" w:pos="4994"/>
      </w:tabs>
      <w:spacing w:after="0"/>
      <w:ind w:left="960" w:hanging="240"/>
    </w:pPr>
    <w:rPr>
      <w:sz w:val="18"/>
    </w:rPr>
  </w:style>
  <w:style w:type="paragraph" w:styleId="Indeks3">
    <w:name w:val="index 3"/>
    <w:basedOn w:val="Standard"/>
    <w:next w:val="Standard"/>
    <w:pPr>
      <w:tabs>
        <w:tab w:val="right" w:pos="4754"/>
      </w:tabs>
      <w:spacing w:after="0"/>
      <w:ind w:left="720" w:hanging="240"/>
    </w:pPr>
    <w:rPr>
      <w:sz w:val="18"/>
    </w:rPr>
  </w:style>
  <w:style w:type="paragraph" w:styleId="Indeks2">
    <w:name w:val="index 2"/>
    <w:basedOn w:val="Standard"/>
    <w:next w:val="Standard"/>
    <w:pPr>
      <w:tabs>
        <w:tab w:val="right" w:leader="dot" w:pos="4434"/>
      </w:tabs>
      <w:spacing w:after="0"/>
      <w:ind w:left="400" w:hanging="200"/>
    </w:pPr>
    <w:rPr>
      <w:sz w:val="20"/>
    </w:rPr>
  </w:style>
  <w:style w:type="paragraph" w:styleId="Indeks1">
    <w:name w:val="index 1"/>
    <w:basedOn w:val="Standard"/>
    <w:next w:val="Standard"/>
    <w:pPr>
      <w:tabs>
        <w:tab w:val="right" w:leader="dot" w:pos="4234"/>
      </w:tabs>
      <w:spacing w:after="0"/>
      <w:ind w:left="200" w:hanging="200"/>
    </w:pPr>
    <w:rPr>
      <w:sz w:val="2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Stopka">
    <w:name w:val="footer"/>
    <w:basedOn w:val="Standard"/>
    <w:pPr>
      <w:pBdr>
        <w:top w:val="single" w:sz="6" w:space="3" w:color="000000"/>
      </w:pBdr>
      <w:tabs>
        <w:tab w:val="right" w:pos="8789"/>
      </w:tabs>
      <w:spacing w:before="240" w:after="0"/>
    </w:pPr>
    <w:rPr>
      <w:sz w:val="20"/>
    </w:rPr>
  </w:style>
  <w:style w:type="paragraph" w:styleId="Nagwek">
    <w:name w:val="header"/>
    <w:basedOn w:val="Standard"/>
    <w:pPr>
      <w:pBdr>
        <w:bottom w:val="single" w:sz="6" w:space="3" w:color="000000"/>
      </w:pBdr>
      <w:tabs>
        <w:tab w:val="right" w:pos="9639"/>
      </w:tabs>
      <w:spacing w:after="60"/>
    </w:pPr>
    <w:rPr>
      <w:rFonts w:ascii="Arial" w:eastAsia="Arial" w:hAnsi="Arial" w:cs="Arial"/>
      <w:sz w:val="18"/>
    </w:rPr>
  </w:style>
  <w:style w:type="paragraph" w:customStyle="1" w:styleId="rdtytu">
    <w:name w:val="Śródtytuł"/>
    <w:basedOn w:val="Standard"/>
    <w:next w:val="Wcicienormalne"/>
    <w:pPr>
      <w:keepNext/>
      <w:spacing w:before="120"/>
    </w:pPr>
    <w:rPr>
      <w:rFonts w:ascii="Arial" w:eastAsia="Arial" w:hAnsi="Arial" w:cs="Arial"/>
      <w:b/>
    </w:rPr>
  </w:style>
  <w:style w:type="paragraph" w:styleId="Podtytu">
    <w:name w:val="Subtitle"/>
    <w:basedOn w:val="Nagwek4"/>
    <w:next w:val="Standard"/>
    <w:uiPriority w:val="11"/>
    <w:qFormat/>
    <w:pPr>
      <w:keepLines/>
      <w:spacing w:before="0"/>
      <w:jc w:val="right"/>
    </w:pPr>
    <w:rPr>
      <w:i/>
      <w:sz w:val="32"/>
    </w:rPr>
  </w:style>
  <w:style w:type="paragraph" w:customStyle="1" w:styleId="Nagweki">
    <w:name w:val="Nagłówek i"/>
    <w:basedOn w:val="Nagwek1"/>
    <w:next w:val="Standard"/>
    <w:pPr>
      <w:numPr>
        <w:numId w:val="0"/>
      </w:numPr>
    </w:pPr>
  </w:style>
  <w:style w:type="paragraph" w:customStyle="1" w:styleId="Nagwekspisu">
    <w:name w:val="Nagłówek spisu"/>
    <w:basedOn w:val="Nagweki"/>
    <w:rPr>
      <w:i/>
      <w:sz w:val="44"/>
    </w:rPr>
  </w:style>
  <w:style w:type="paragraph" w:customStyle="1" w:styleId="Contents7">
    <w:name w:val="Contents 7"/>
    <w:basedOn w:val="Standard"/>
    <w:next w:val="Standard"/>
    <w:pPr>
      <w:spacing w:after="0"/>
      <w:ind w:left="1440"/>
    </w:pPr>
    <w:rPr>
      <w:sz w:val="18"/>
      <w:szCs w:val="18"/>
    </w:rPr>
  </w:style>
  <w:style w:type="paragraph" w:customStyle="1" w:styleId="Contents8">
    <w:name w:val="Contents 8"/>
    <w:basedOn w:val="Standard"/>
    <w:next w:val="Standard"/>
    <w:pPr>
      <w:spacing w:after="0"/>
      <w:ind w:left="1680"/>
    </w:pPr>
    <w:rPr>
      <w:sz w:val="18"/>
      <w:szCs w:val="18"/>
    </w:rPr>
  </w:style>
  <w:style w:type="paragraph" w:customStyle="1" w:styleId="Contents9">
    <w:name w:val="Contents 9"/>
    <w:basedOn w:val="Standard"/>
    <w:next w:val="Standard"/>
    <w:pPr>
      <w:spacing w:after="0"/>
      <w:ind w:left="1920"/>
    </w:pPr>
    <w:rPr>
      <w:sz w:val="18"/>
      <w:szCs w:val="18"/>
    </w:rPr>
  </w:style>
  <w:style w:type="paragraph" w:customStyle="1" w:styleId="Rysunek">
    <w:name w:val="Rysunek"/>
    <w:basedOn w:val="Standard"/>
    <w:pPr>
      <w:keepNext/>
      <w:jc w:val="center"/>
    </w:pPr>
  </w:style>
  <w:style w:type="paragraph" w:customStyle="1" w:styleId="Stdpodkr">
    <w:name w:val="Std podkr"/>
    <w:basedOn w:val="Standard"/>
    <w:pPr>
      <w:keepNext/>
    </w:pPr>
    <w:rPr>
      <w:u w:val="single"/>
    </w:rPr>
  </w:style>
  <w:style w:type="paragraph" w:customStyle="1" w:styleId="Cigy">
    <w:name w:val="Ciągły"/>
    <w:basedOn w:val="Standard"/>
    <w:pPr>
      <w:keepNext/>
    </w:pPr>
  </w:style>
  <w:style w:type="paragraph" w:styleId="Indeks8">
    <w:name w:val="index 8"/>
    <w:basedOn w:val="Standard"/>
    <w:next w:val="Standard"/>
    <w:pPr>
      <w:tabs>
        <w:tab w:val="right" w:pos="5954"/>
      </w:tabs>
      <w:spacing w:after="0"/>
      <w:ind w:left="1920" w:hanging="240"/>
    </w:pPr>
    <w:rPr>
      <w:sz w:val="18"/>
    </w:rPr>
  </w:style>
  <w:style w:type="paragraph" w:styleId="Indeks9">
    <w:name w:val="index 9"/>
    <w:basedOn w:val="Standard"/>
    <w:next w:val="Standard"/>
    <w:pPr>
      <w:tabs>
        <w:tab w:val="right" w:pos="6194"/>
      </w:tabs>
      <w:spacing w:after="0"/>
      <w:ind w:left="2160" w:hanging="240"/>
    </w:pPr>
    <w:rPr>
      <w:sz w:val="18"/>
    </w:rPr>
  </w:style>
  <w:style w:type="paragraph" w:customStyle="1" w:styleId="Tabela">
    <w:name w:val="Tabela"/>
    <w:basedOn w:val="Standard"/>
    <w:pPr>
      <w:spacing w:before="120"/>
    </w:pPr>
  </w:style>
  <w:style w:type="paragraph" w:customStyle="1" w:styleId="Stdkursywa">
    <w:name w:val="Std kursywa"/>
    <w:basedOn w:val="Standard"/>
    <w:pPr>
      <w:keepNext/>
    </w:pPr>
    <w:rPr>
      <w:i/>
    </w:rPr>
  </w:style>
  <w:style w:type="paragraph" w:customStyle="1" w:styleId="Wcitykursywa">
    <w:name w:val="Wcięty kursywa"/>
    <w:basedOn w:val="Stdkursywa"/>
    <w:pPr>
      <w:ind w:left="567"/>
    </w:pPr>
  </w:style>
  <w:style w:type="paragraph" w:customStyle="1" w:styleId="Stdnumerowany">
    <w:name w:val="Std numerowany"/>
    <w:basedOn w:val="Standard"/>
    <w:pPr>
      <w:numPr>
        <w:numId w:val="10"/>
      </w:numPr>
    </w:pPr>
  </w:style>
  <w:style w:type="paragraph" w:customStyle="1" w:styleId="Ciasny">
    <w:name w:val="Ciasny"/>
    <w:basedOn w:val="Standard"/>
    <w:pPr>
      <w:spacing w:after="0"/>
    </w:pPr>
  </w:style>
  <w:style w:type="paragraph" w:customStyle="1" w:styleId="Ciasnykursywa">
    <w:name w:val="Ciasny kursywa"/>
    <w:basedOn w:val="Ciasny"/>
    <w:rPr>
      <w:i/>
    </w:rPr>
  </w:style>
  <w:style w:type="paragraph" w:customStyle="1" w:styleId="Ciasnypodkr">
    <w:name w:val="Ciasny podkr"/>
    <w:basedOn w:val="Ciasny"/>
    <w:rPr>
      <w:u w:val="single"/>
    </w:rPr>
  </w:style>
  <w:style w:type="paragraph" w:customStyle="1" w:styleId="Wcityciasny">
    <w:name w:val="Wcięty ciasny"/>
    <w:basedOn w:val="Ciasny"/>
    <w:pPr>
      <w:ind w:left="567"/>
    </w:pPr>
  </w:style>
  <w:style w:type="paragraph" w:customStyle="1" w:styleId="Prawyopis">
    <w:name w:val="Prawy opis"/>
    <w:basedOn w:val="Standard"/>
    <w:pPr>
      <w:spacing w:after="0"/>
      <w:ind w:left="4253"/>
    </w:pPr>
    <w:rPr>
      <w:sz w:val="20"/>
    </w:rPr>
  </w:style>
  <w:style w:type="paragraph" w:styleId="Nagwekindeksu">
    <w:name w:val="index heading"/>
    <w:basedOn w:val="Standard"/>
    <w:next w:val="Indeks1"/>
    <w:pPr>
      <w:spacing w:after="0"/>
    </w:pPr>
    <w:rPr>
      <w:rFonts w:ascii="Arial" w:eastAsia="Arial" w:hAnsi="Arial" w:cs="Arial"/>
      <w:b/>
      <w:sz w:val="20"/>
    </w:rPr>
  </w:style>
  <w:style w:type="paragraph" w:customStyle="1" w:styleId="Nagwekii">
    <w:name w:val="Nagłówek ii"/>
    <w:basedOn w:val="Nagwek2"/>
    <w:next w:val="Standard"/>
    <w:pPr>
      <w:numPr>
        <w:ilvl w:val="0"/>
        <w:numId w:val="0"/>
      </w:numPr>
    </w:pPr>
  </w:style>
  <w:style w:type="paragraph" w:customStyle="1" w:styleId="Nagwekiii">
    <w:name w:val="Nagłówek iii"/>
    <w:basedOn w:val="Nagwek3"/>
    <w:next w:val="Standard"/>
    <w:pPr>
      <w:numPr>
        <w:ilvl w:val="0"/>
        <w:numId w:val="0"/>
      </w:numPr>
    </w:pPr>
  </w:style>
  <w:style w:type="paragraph" w:customStyle="1" w:styleId="Stdwypunktowany">
    <w:name w:val="Std wypunktowany"/>
    <w:basedOn w:val="Stdnumerowany"/>
    <w:pPr>
      <w:numPr>
        <w:numId w:val="8"/>
      </w:numPr>
      <w:spacing w:before="240" w:after="0"/>
    </w:pPr>
  </w:style>
  <w:style w:type="paragraph" w:styleId="Tekstkomentarza">
    <w:name w:val="annotation text"/>
    <w:basedOn w:val="Standard"/>
    <w:rPr>
      <w:sz w:val="20"/>
    </w:rPr>
  </w:style>
  <w:style w:type="paragraph" w:customStyle="1" w:styleId="Footnote">
    <w:name w:val="Footnote"/>
    <w:basedOn w:val="Standard"/>
    <w:rPr>
      <w:sz w:val="20"/>
    </w:rPr>
  </w:style>
  <w:style w:type="paragraph" w:styleId="Listapunktowana">
    <w:name w:val="List Bullet"/>
    <w:basedOn w:val="Standard"/>
    <w:pPr>
      <w:numPr>
        <w:numId w:val="11"/>
      </w:numPr>
    </w:pPr>
  </w:style>
  <w:style w:type="paragraph" w:styleId="Spisilustracji">
    <w:name w:val="table of figures"/>
    <w:basedOn w:val="Standard"/>
    <w:next w:val="Standard"/>
    <w:pPr>
      <w:spacing w:after="0"/>
      <w:ind w:left="480" w:hanging="480"/>
    </w:pPr>
    <w:rPr>
      <w:smallCaps/>
      <w:sz w:val="20"/>
    </w:rPr>
  </w:style>
  <w:style w:type="paragraph" w:customStyle="1" w:styleId="Solutionbody">
    <w:name w:val="Solution body"/>
    <w:next w:val="Standard"/>
    <w:pPr>
      <w:suppressAutoHyphens/>
      <w:spacing w:line="180" w:lineRule="atLeast"/>
      <w:ind w:right="81"/>
    </w:pPr>
    <w:rPr>
      <w:rFonts w:ascii="Arial" w:eastAsia="Times New Roman" w:hAnsi="Arial" w:cs="Arial"/>
      <w:color w:val="000000"/>
      <w:sz w:val="16"/>
      <w:szCs w:val="20"/>
      <w:lang w:bidi="ar-SA"/>
    </w:rPr>
  </w:style>
  <w:style w:type="paragraph" w:customStyle="1" w:styleId="Prostynagwektabeli">
    <w:name w:val="Prosty nagłówek tabeli"/>
    <w:basedOn w:val="Standard"/>
    <w:pPr>
      <w:spacing w:before="60" w:after="60"/>
    </w:pPr>
    <w:rPr>
      <w:rFonts w:ascii="Arial" w:eastAsia="Arial" w:hAnsi="Arial" w:cs="Arial"/>
      <w:sz w:val="20"/>
    </w:rPr>
  </w:style>
  <w:style w:type="paragraph" w:customStyle="1" w:styleId="Tabelatytu">
    <w:name w:val="Tabela tytuł"/>
    <w:basedOn w:val="Standard"/>
    <w:pPr>
      <w:spacing w:before="160" w:after="160"/>
    </w:pPr>
    <w:rPr>
      <w:i/>
    </w:rPr>
  </w:style>
  <w:style w:type="paragraph" w:customStyle="1" w:styleId="Tabelatre">
    <w:name w:val="Tabela treść"/>
    <w:basedOn w:val="Standard"/>
    <w:pPr>
      <w:spacing w:before="100" w:after="80"/>
    </w:pPr>
  </w:style>
  <w:style w:type="paragraph" w:customStyle="1" w:styleId="Tektre">
    <w:name w:val="Tek treść"/>
    <w:basedOn w:val="Standard"/>
    <w:pPr>
      <w:spacing w:after="0"/>
      <w:jc w:val="both"/>
    </w:pPr>
  </w:style>
  <w:style w:type="paragraph" w:customStyle="1" w:styleId="Textbodyindent">
    <w:name w:val="Text body indent"/>
    <w:basedOn w:val="Standard"/>
    <w:pPr>
      <w:widowControl w:val="0"/>
      <w:ind w:left="720"/>
      <w:jc w:val="both"/>
    </w:pPr>
  </w:style>
  <w:style w:type="paragraph" w:customStyle="1" w:styleId="Tabelawylicz">
    <w:name w:val="Tabela wylicz"/>
    <w:basedOn w:val="Tabelatre"/>
    <w:pPr>
      <w:numPr>
        <w:numId w:val="12"/>
      </w:numPr>
      <w:spacing w:before="60" w:after="0"/>
    </w:pPr>
  </w:style>
  <w:style w:type="paragraph" w:customStyle="1" w:styleId="Podpispodtabel">
    <w:name w:val="Podpis pod tabelą"/>
    <w:basedOn w:val="Standard"/>
    <w:pPr>
      <w:spacing w:before="240"/>
      <w:jc w:val="center"/>
    </w:pPr>
    <w:rPr>
      <w:i/>
    </w:rPr>
  </w:style>
  <w:style w:type="paragraph" w:customStyle="1" w:styleId="H3">
    <w:name w:val="H3"/>
    <w:basedOn w:val="Standard"/>
    <w:next w:val="Standard"/>
    <w:pPr>
      <w:keepNext/>
      <w:spacing w:before="100" w:after="100"/>
      <w:outlineLvl w:val="3"/>
    </w:pPr>
    <w:rPr>
      <w:b/>
      <w:sz w:val="28"/>
    </w:rPr>
  </w:style>
  <w:style w:type="paragraph" w:customStyle="1" w:styleId="H4">
    <w:name w:val="H4"/>
    <w:basedOn w:val="Standard"/>
    <w:next w:val="Wcicienormalne"/>
    <w:pPr>
      <w:keepNext/>
      <w:spacing w:before="100" w:after="100"/>
      <w:outlineLvl w:val="4"/>
    </w:pPr>
    <w:rPr>
      <w:b/>
    </w:rPr>
  </w:style>
  <w:style w:type="paragraph" w:customStyle="1" w:styleId="Preformatted">
    <w:name w:val="Preformatted"/>
    <w:basedOn w:val="Standard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/>
    </w:pPr>
    <w:rPr>
      <w:rFonts w:ascii="Courier New" w:eastAsia="Courier New" w:hAnsi="Courier New" w:cs="Courier New"/>
      <w:sz w:val="20"/>
    </w:rPr>
  </w:style>
  <w:style w:type="paragraph" w:styleId="Tematkomentarza">
    <w:name w:val="annotation subject"/>
    <w:basedOn w:val="Tekstkomentarza"/>
    <w:next w:val="Tekstkomentarza"/>
    <w:rPr>
      <w:b/>
      <w:bCs/>
    </w:rPr>
  </w:style>
  <w:style w:type="paragraph" w:styleId="Tekstdymka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Bullet1">
    <w:name w:val="Bullet1"/>
    <w:basedOn w:val="Standard"/>
    <w:pPr>
      <w:numPr>
        <w:numId w:val="9"/>
      </w:numPr>
      <w:autoSpaceDE w:val="0"/>
      <w:spacing w:after="0"/>
    </w:pPr>
    <w:rPr>
      <w:sz w:val="20"/>
    </w:rPr>
  </w:style>
  <w:style w:type="paragraph" w:customStyle="1" w:styleId="StylLegendaCiemnoniebieskiZlewej063cm">
    <w:name w:val="Styl Legenda + Ciemnoniebieski Z lewej:  063 cm"/>
    <w:basedOn w:val="Legenda"/>
    <w:pPr>
      <w:spacing w:before="60" w:after="240"/>
      <w:ind w:left="357"/>
    </w:pPr>
    <w:rPr>
      <w:iCs/>
      <w:color w:val="00008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3z0">
    <w:name w:val="WW8Num3z0"/>
    <w:rPr>
      <w:rFonts w:ascii="Wingdings" w:eastAsia="Wingdings" w:hAnsi="Wingdings" w:cs="Wingdings"/>
      <w:color w:val="000080"/>
    </w:rPr>
  </w:style>
  <w:style w:type="character" w:styleId="Odwoaniedokomentarza">
    <w:name w:val="annotation reference"/>
    <w:rPr>
      <w:sz w:val="16"/>
    </w:rPr>
  </w:style>
  <w:style w:type="character" w:customStyle="1" w:styleId="FootnoteSymbol">
    <w:name w:val="Footnote Symbol"/>
    <w:rPr>
      <w:position w:val="0"/>
      <w:vertAlign w:val="superscript"/>
    </w:rPr>
  </w:style>
  <w:style w:type="character" w:styleId="Numerstrony">
    <w:name w:val="page number"/>
    <w:basedOn w:val="Domylnaczcionkaakapitu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styleId="Pogrubienie">
    <w:name w:val="Strong"/>
    <w:basedOn w:val="Domylnaczcionkaakapitu"/>
    <w:uiPriority w:val="22"/>
    <w:qFormat/>
    <w:rsid w:val="00D41E66"/>
    <w:rPr>
      <w:b/>
      <w:bCs/>
    </w:rPr>
  </w:style>
  <w:style w:type="numbering" w:customStyle="1" w:styleId="WWOutlineListStyle3">
    <w:name w:val="WW_OutlineListStyle_3"/>
    <w:basedOn w:val="Bezlisty"/>
    <w:pPr>
      <w:numPr>
        <w:numId w:val="2"/>
      </w:numPr>
    </w:pPr>
  </w:style>
  <w:style w:type="numbering" w:customStyle="1" w:styleId="WWOutlineListStyle2">
    <w:name w:val="WW_OutlineListStyle_2"/>
    <w:basedOn w:val="Bezlisty"/>
    <w:pPr>
      <w:numPr>
        <w:numId w:val="3"/>
      </w:numPr>
    </w:pPr>
  </w:style>
  <w:style w:type="numbering" w:customStyle="1" w:styleId="WWOutlineListStyle1">
    <w:name w:val="WW_OutlineListStyle_1"/>
    <w:basedOn w:val="Bezlisty"/>
    <w:pPr>
      <w:numPr>
        <w:numId w:val="4"/>
      </w:numPr>
    </w:pPr>
  </w:style>
  <w:style w:type="numbering" w:customStyle="1" w:styleId="WWOutlineListStyle">
    <w:name w:val="WW_OutlineListStyle"/>
    <w:basedOn w:val="Bezlisty"/>
    <w:pPr>
      <w:numPr>
        <w:numId w:val="5"/>
      </w:numPr>
    </w:pPr>
  </w:style>
  <w:style w:type="numbering" w:customStyle="1" w:styleId="Outline">
    <w:name w:val="Outline"/>
    <w:basedOn w:val="Bezlisty"/>
    <w:pPr>
      <w:numPr>
        <w:numId w:val="6"/>
      </w:numPr>
    </w:pPr>
  </w:style>
  <w:style w:type="numbering" w:customStyle="1" w:styleId="WW8Num1">
    <w:name w:val="WW8Num1"/>
    <w:basedOn w:val="Bezlisty"/>
    <w:pPr>
      <w:numPr>
        <w:numId w:val="7"/>
      </w:numPr>
    </w:pPr>
  </w:style>
  <w:style w:type="numbering" w:customStyle="1" w:styleId="WW8Num2">
    <w:name w:val="WW8Num2"/>
    <w:basedOn w:val="Bezlisty"/>
    <w:pPr>
      <w:numPr>
        <w:numId w:val="8"/>
      </w:numPr>
    </w:pPr>
  </w:style>
  <w:style w:type="numbering" w:customStyle="1" w:styleId="WW8Num3">
    <w:name w:val="WW8Num3"/>
    <w:basedOn w:val="Bezlisty"/>
    <w:pPr>
      <w:numPr>
        <w:numId w:val="9"/>
      </w:numPr>
    </w:pPr>
  </w:style>
  <w:style w:type="numbering" w:customStyle="1" w:styleId="WW8StyleNum">
    <w:name w:val="WW8StyleNum"/>
    <w:basedOn w:val="Bezlisty"/>
    <w:pPr>
      <w:numPr>
        <w:numId w:val="10"/>
      </w:numPr>
    </w:pPr>
  </w:style>
  <w:style w:type="numbering" w:customStyle="1" w:styleId="WW8StyleNum1">
    <w:name w:val="WW8StyleNum1"/>
    <w:basedOn w:val="Bezlisty"/>
    <w:pPr>
      <w:numPr>
        <w:numId w:val="11"/>
      </w:numPr>
    </w:pPr>
  </w:style>
  <w:style w:type="numbering" w:customStyle="1" w:styleId="WW8StyleNum2">
    <w:name w:val="WW8StyleNum2"/>
    <w:basedOn w:val="Bezlisty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41</Pages>
  <Words>3368</Words>
  <Characters>20214</Characters>
  <Application>Microsoft Office Word</Application>
  <DocSecurity>0</DocSecurity>
  <Lines>168</Lines>
  <Paragraphs>47</Paragraphs>
  <ScaleCrop>false</ScaleCrop>
  <Company/>
  <LinksUpToDate>false</LinksUpToDate>
  <CharactersWithSpaces>23535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Specyfikacja wymagań zamawiającego</dc:title>
  <dc:subject>System XYZ</dc:subject>
  <dc:creator>Michał Śmiałek</dc:creator>
  <dc:description>Dokument zawiera wizję oraz wymagania użytkownika dla systemu XYZ. Wymagania funkcjonalne opisane są za pomocą modelu przypadków użycia, a słownik pojęć za pomocą modelu klas.</dc:description>
  <cp:lastModifiedBy>Klimczuk Paulina (287810)</cp:lastModifiedBy>
  <cp:revision>6</cp:revision>
  <cp:lastPrinted>2019-11-23T20:25:00Z</cp:lastPrinted>
  <dcterms:created xsi:type="dcterms:W3CDTF">2024-04-14T17:27:00Z</dcterms:created>
  <dcterms:modified xsi:type="dcterms:W3CDTF">2024-04-14T17:56:00Z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oczta e-mail">
    <vt:lpwstr>brak@brak</vt:lpwstr>
  </property>
  <property fmtid="{D5CDD505-2E9C-101B-9397-08002B2CF9AE}" pid="3" name="Recenzenci">
    <vt:lpwstr>&lt;&lt;Recenzenci&gt;&gt;</vt:lpwstr>
  </property>
  <property fmtid="{D5CDD505-2E9C-101B-9397-08002B2CF9AE}" pid="4" name="Status">
    <vt:lpwstr>roboczy</vt:lpwstr>
  </property>
  <property fmtid="{D5CDD505-2E9C-101B-9397-08002B2CF9AE}" pid="5" name="Wersja">
    <vt:lpwstr>0.20</vt:lpwstr>
  </property>
  <property fmtid="{D5CDD505-2E9C-101B-9397-08002B2CF9AE}" pid="6" name="Zatwierdzający">
    <vt:lpwstr>&lt;&lt;Zatwierdzający&gt;&gt;</vt:lpwstr>
  </property>
</Properties>
</file>